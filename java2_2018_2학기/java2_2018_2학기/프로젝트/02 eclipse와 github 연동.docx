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1FB796" w14:textId="0A288972" w:rsidR="00404A29" w:rsidRDefault="00404A29" w:rsidP="00F64207">
      <w:pPr>
        <w:rPr>
          <w:sz w:val="48"/>
          <w:szCs w:val="48"/>
        </w:rPr>
      </w:pPr>
      <w:r w:rsidRPr="00404A29">
        <w:rPr>
          <w:sz w:val="48"/>
          <w:szCs w:val="48"/>
        </w:rPr>
        <w:t>eclipse</w:t>
      </w:r>
      <w:r>
        <w:rPr>
          <w:rFonts w:hint="eastAsia"/>
          <w:sz w:val="48"/>
          <w:szCs w:val="48"/>
        </w:rPr>
        <w:t>와</w:t>
      </w:r>
      <w:r w:rsidRPr="00404A29">
        <w:rPr>
          <w:rFonts w:hint="eastAsia"/>
          <w:sz w:val="48"/>
          <w:szCs w:val="48"/>
        </w:rPr>
        <w:t xml:space="preserve"> </w:t>
      </w:r>
      <w:r w:rsidR="00CD09C0">
        <w:rPr>
          <w:sz w:val="48"/>
          <w:szCs w:val="48"/>
        </w:rPr>
        <w:t>g</w:t>
      </w:r>
      <w:r w:rsidRPr="00404A29">
        <w:rPr>
          <w:sz w:val="48"/>
          <w:szCs w:val="48"/>
        </w:rPr>
        <w:t xml:space="preserve">ithub </w:t>
      </w:r>
      <w:r>
        <w:rPr>
          <w:rFonts w:hint="eastAsia"/>
          <w:sz w:val="48"/>
          <w:szCs w:val="48"/>
        </w:rPr>
        <w:t>연동</w:t>
      </w:r>
    </w:p>
    <w:p w14:paraId="017A367D" w14:textId="58C0191F" w:rsidR="00404A29" w:rsidRDefault="00404A29" w:rsidP="00404A29">
      <w:r>
        <w:rPr>
          <w:rFonts w:hint="eastAsia"/>
        </w:rPr>
        <w:t>2017-03-06</w:t>
      </w:r>
    </w:p>
    <w:p w14:paraId="5C90A256" w14:textId="39BAEC7D" w:rsidR="00404A29" w:rsidRDefault="00404A29" w:rsidP="00404A29">
      <w:r>
        <w:rPr>
          <w:rFonts w:hint="eastAsia"/>
        </w:rPr>
        <w:t>이승진</w:t>
      </w:r>
    </w:p>
    <w:p w14:paraId="530F4D21" w14:textId="015E3921" w:rsidR="00D13D14" w:rsidRDefault="00D13D14" w:rsidP="00404A29"/>
    <w:p w14:paraId="16C26ABA" w14:textId="3D259029" w:rsidR="00D13D14" w:rsidRPr="00D13D14" w:rsidRDefault="00D13D14" w:rsidP="00404A29">
      <w:pPr>
        <w:rPr>
          <w:b/>
        </w:rPr>
      </w:pPr>
      <w:r w:rsidRPr="00D13D14">
        <w:rPr>
          <w:rFonts w:hint="eastAsia"/>
          <w:b/>
          <w:sz w:val="28"/>
        </w:rPr>
        <w:t>학습목표</w:t>
      </w:r>
    </w:p>
    <w:p w14:paraId="651851A7" w14:textId="77B084E9" w:rsidR="00D13D14" w:rsidRDefault="00D13D14" w:rsidP="00404A29">
      <w:r>
        <w:rPr>
          <w:rFonts w:hint="eastAsia"/>
        </w:rPr>
        <w:t>g</w:t>
      </w:r>
      <w:r>
        <w:t>ithub</w:t>
      </w:r>
      <w:r>
        <w:rPr>
          <w:rFonts w:hint="eastAsia"/>
        </w:rPr>
        <w:t>에 리포지토리 만들기</w:t>
      </w:r>
    </w:p>
    <w:p w14:paraId="49E7D57B" w14:textId="79588D28" w:rsidR="00D13D14" w:rsidRDefault="00D13D14" w:rsidP="00404A29">
      <w:r>
        <w:rPr>
          <w:rFonts w:hint="eastAsia"/>
        </w:rPr>
        <w:t>eclipse</w:t>
      </w:r>
      <w:r>
        <w:t xml:space="preserve"> </w:t>
      </w:r>
      <w:r>
        <w:rPr>
          <w:rFonts w:hint="eastAsia"/>
        </w:rPr>
        <w:t xml:space="preserve">프로젝트를 </w:t>
      </w:r>
      <w:r>
        <w:t xml:space="preserve">github </w:t>
      </w:r>
      <w:r>
        <w:rPr>
          <w:rFonts w:hint="eastAsia"/>
        </w:rPr>
        <w:t>리포지토리에 등록하기</w:t>
      </w:r>
    </w:p>
    <w:p w14:paraId="552C28AC" w14:textId="1A622319" w:rsidR="00D13D14" w:rsidRDefault="00D13D14" w:rsidP="00404A29">
      <w:r>
        <w:rPr>
          <w:rFonts w:hint="eastAsia"/>
        </w:rPr>
        <w:t>github</w:t>
      </w:r>
      <w:r>
        <w:t xml:space="preserve"> </w:t>
      </w:r>
      <w:r>
        <w:rPr>
          <w:rFonts w:hint="eastAsia"/>
        </w:rPr>
        <w:t xml:space="preserve">리포지토리에 등록된 프로젝트를 팀원 </w:t>
      </w:r>
      <w:r>
        <w:t>PC</w:t>
      </w:r>
      <w:r>
        <w:rPr>
          <w:rFonts w:hint="eastAsia"/>
        </w:rPr>
        <w:t>에 가져오기</w:t>
      </w:r>
    </w:p>
    <w:p w14:paraId="41E94402" w14:textId="4B3722AB" w:rsidR="00D13D14" w:rsidRDefault="00D13D14" w:rsidP="00404A29">
      <w:r>
        <w:rPr>
          <w:rFonts w:hint="eastAsia"/>
        </w:rPr>
        <w:t>프로젝트</w:t>
      </w:r>
      <w:r w:rsidR="00BB674E">
        <w:rPr>
          <w:rFonts w:hint="eastAsia"/>
        </w:rPr>
        <w:t xml:space="preserve"> 소스 코드</w:t>
      </w:r>
      <w:r>
        <w:rPr>
          <w:rFonts w:hint="eastAsia"/>
        </w:rPr>
        <w:t xml:space="preserve">에서 수정된 </w:t>
      </w:r>
      <w:r w:rsidR="00BB674E"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t xml:space="preserve">github </w:t>
      </w:r>
      <w:r>
        <w:rPr>
          <w:rFonts w:hint="eastAsia"/>
        </w:rPr>
        <w:t>리포지토리에 등록하기</w:t>
      </w:r>
    </w:p>
    <w:p w14:paraId="56607D38" w14:textId="129A3418" w:rsidR="00D13D14" w:rsidRDefault="00D13D14" w:rsidP="00404A29">
      <w:r>
        <w:rPr>
          <w:rFonts w:hint="eastAsia"/>
        </w:rPr>
        <w:t xml:space="preserve">github 리포지토리에 등록된 소스 코드 수정 </w:t>
      </w:r>
      <w:r w:rsidR="00BB674E">
        <w:rPr>
          <w:rFonts w:hint="eastAsia"/>
        </w:rPr>
        <w:t>내용</w:t>
      </w:r>
      <w:r>
        <w:rPr>
          <w:rFonts w:hint="eastAsia"/>
        </w:rPr>
        <w:t xml:space="preserve">을 팀원 </w:t>
      </w:r>
      <w:r>
        <w:t>PC</w:t>
      </w:r>
      <w:r>
        <w:rPr>
          <w:rFonts w:hint="eastAsia"/>
        </w:rPr>
        <w:t>에 가져오기</w:t>
      </w:r>
    </w:p>
    <w:p w14:paraId="40CD32D1" w14:textId="367421E8" w:rsidR="00CC01AF" w:rsidRPr="00D13D14" w:rsidRDefault="00CC01AF" w:rsidP="00404A29">
      <w:r>
        <w:rPr>
          <w:rFonts w:hint="eastAsia"/>
        </w:rPr>
        <w:t>충돌(</w:t>
      </w:r>
      <w:r>
        <w:t xml:space="preserve">conflict) </w:t>
      </w:r>
      <w:r>
        <w:rPr>
          <w:rFonts w:hint="eastAsia"/>
        </w:rPr>
        <w:t>해결</w:t>
      </w:r>
    </w:p>
    <w:p w14:paraId="493E9858" w14:textId="05A9F084" w:rsidR="00404A29" w:rsidRDefault="00404A29" w:rsidP="00404A29"/>
    <w:p w14:paraId="637CABBA" w14:textId="7310FA98" w:rsidR="00404A29" w:rsidRDefault="00404A29" w:rsidP="00404A29"/>
    <w:p w14:paraId="6D6A7C92" w14:textId="16276ABF" w:rsidR="00404A29" w:rsidRPr="00404A29" w:rsidRDefault="00404A29" w:rsidP="00404A29">
      <w:pPr>
        <w:rPr>
          <w:b/>
          <w:sz w:val="28"/>
        </w:rPr>
      </w:pPr>
      <w:r w:rsidRPr="00404A29">
        <w:rPr>
          <w:rFonts w:hint="eastAsia"/>
          <w:b/>
          <w:sz w:val="28"/>
        </w:rPr>
        <w:t>목차</w:t>
      </w:r>
    </w:p>
    <w:p w14:paraId="196F4884" w14:textId="666F6A29" w:rsidR="00F61E2B" w:rsidRDefault="00404A29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"1-2" \h \z \u</w:instrText>
      </w:r>
      <w:r>
        <w:instrText xml:space="preserve"> </w:instrText>
      </w:r>
      <w:r>
        <w:fldChar w:fldCharType="separate"/>
      </w:r>
      <w:hyperlink w:anchor="_Toc523155602" w:history="1">
        <w:r w:rsidR="00F61E2B" w:rsidRPr="00ED119D">
          <w:rPr>
            <w:rStyle w:val="Hyperlink"/>
            <w:rFonts w:hAnsi="굴림체"/>
            <w:noProof/>
          </w:rPr>
          <w:t>1.</w:t>
        </w:r>
        <w:r w:rsidR="00F61E2B" w:rsidRPr="00ED119D">
          <w:rPr>
            <w:rStyle w:val="Hyperlink"/>
            <w:noProof/>
          </w:rPr>
          <w:t xml:space="preserve"> github</w:t>
        </w:r>
        <w:r w:rsidR="00F61E2B">
          <w:rPr>
            <w:noProof/>
            <w:webHidden/>
          </w:rPr>
          <w:tab/>
        </w:r>
        <w:r w:rsidR="00F61E2B">
          <w:rPr>
            <w:noProof/>
            <w:webHidden/>
          </w:rPr>
          <w:fldChar w:fldCharType="begin"/>
        </w:r>
        <w:r w:rsidR="00F61E2B">
          <w:rPr>
            <w:noProof/>
            <w:webHidden/>
          </w:rPr>
          <w:instrText xml:space="preserve"> PAGEREF _Toc523155602 \h </w:instrText>
        </w:r>
        <w:r w:rsidR="00F61E2B">
          <w:rPr>
            <w:noProof/>
            <w:webHidden/>
          </w:rPr>
        </w:r>
        <w:r w:rsidR="00F61E2B">
          <w:rPr>
            <w:noProof/>
            <w:webHidden/>
          </w:rPr>
          <w:fldChar w:fldCharType="separate"/>
        </w:r>
        <w:r w:rsidR="00F61E2B">
          <w:rPr>
            <w:noProof/>
            <w:webHidden/>
          </w:rPr>
          <w:t>2</w:t>
        </w:r>
        <w:r w:rsidR="00F61E2B">
          <w:rPr>
            <w:noProof/>
            <w:webHidden/>
          </w:rPr>
          <w:fldChar w:fldCharType="end"/>
        </w:r>
      </w:hyperlink>
    </w:p>
    <w:p w14:paraId="5D3DA454" w14:textId="740842C0" w:rsidR="00F61E2B" w:rsidRDefault="00F61E2B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523155603" w:history="1">
        <w:r w:rsidRPr="00ED119D">
          <w:rPr>
            <w:rStyle w:val="Hyperlink"/>
            <w:rFonts w:hAnsi="굴림" w:cs="굴림"/>
            <w:noProof/>
            <w:kern w:val="0"/>
          </w:rPr>
          <w:t>1) github에 계정 생성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_Toc523155603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0D60315" w14:textId="2F2A9DF8" w:rsidR="00F61E2B" w:rsidRDefault="00F61E2B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523155604" w:history="1">
        <w:r w:rsidRPr="00ED119D">
          <w:rPr>
            <w:rStyle w:val="Hyperlink"/>
            <w:rFonts w:hAnsi="굴림" w:cs="굴림"/>
            <w:noProof/>
            <w:kern w:val="0"/>
          </w:rPr>
          <w:t>2) github에 repository 생성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_Toc523155604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D410AEE" w14:textId="051E16C7" w:rsidR="00F61E2B" w:rsidRDefault="00F61E2B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523155605" w:history="1">
        <w:r w:rsidRPr="00ED119D">
          <w:rPr>
            <w:rStyle w:val="Hyperlink"/>
            <w:noProof/>
          </w:rPr>
          <w:t>3) 팀원 초대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_Toc523155605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34D1F2E" w14:textId="49EF2301" w:rsidR="00F61E2B" w:rsidRDefault="00F61E2B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523155606" w:history="1">
        <w:r w:rsidRPr="00ED119D">
          <w:rPr>
            <w:rStyle w:val="Hyperlink"/>
            <w:rFonts w:hAnsi="굴림체"/>
            <w:noProof/>
          </w:rPr>
          <w:t>2.</w:t>
        </w:r>
        <w:r w:rsidRPr="00ED119D">
          <w:rPr>
            <w:rStyle w:val="Hyperlink"/>
            <w:noProof/>
          </w:rPr>
          <w:t xml:space="preserve"> EGit 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_Toc523155606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0B215EE" w14:textId="67349872" w:rsidR="00F61E2B" w:rsidRDefault="00F61E2B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523155607" w:history="1">
        <w:r w:rsidRPr="00ED119D">
          <w:rPr>
            <w:rStyle w:val="Hyperlink"/>
            <w:noProof/>
          </w:rPr>
          <w:t>1) EGit 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_Toc523155607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B002CB7" w14:textId="010F00E2" w:rsidR="00F61E2B" w:rsidRDefault="00F61E2B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523155608" w:history="1">
        <w:r w:rsidRPr="00ED119D">
          <w:rPr>
            <w:rStyle w:val="Hyperlink"/>
            <w:noProof/>
          </w:rPr>
          <w:t>2) EGit 업데이트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_Toc523155608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0C05FD8" w14:textId="56D667FB" w:rsidR="00F61E2B" w:rsidRDefault="00F61E2B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523155609" w:history="1">
        <w:r w:rsidRPr="00ED119D">
          <w:rPr>
            <w:rStyle w:val="Hyperlink"/>
            <w:rFonts w:hAnsi="굴림체"/>
            <w:noProof/>
          </w:rPr>
          <w:t>3.</w:t>
        </w:r>
        <w:r w:rsidRPr="00ED119D">
          <w:rPr>
            <w:rStyle w:val="Hyperlink"/>
            <w:noProof/>
          </w:rPr>
          <w:t xml:space="preserve"> local repo</w:t>
        </w:r>
        <w:r w:rsidRPr="00ED119D">
          <w:rPr>
            <w:rStyle w:val="Hyperlink"/>
            <w:noProof/>
          </w:rPr>
          <w:t>s</w:t>
        </w:r>
        <w:r w:rsidRPr="00ED119D">
          <w:rPr>
            <w:rStyle w:val="Hyperlink"/>
            <w:noProof/>
          </w:rPr>
          <w:t>itory 생성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_Toc523155609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F29A281" w14:textId="707E179C" w:rsidR="00F61E2B" w:rsidRDefault="00F61E2B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523155610" w:history="1">
        <w:r w:rsidRPr="00ED119D">
          <w:rPr>
            <w:rStyle w:val="Hyperlink"/>
            <w:noProof/>
          </w:rPr>
          <w:t>1) 프로젝트 생성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_Toc523155610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B4C222D" w14:textId="2DD18030" w:rsidR="00F61E2B" w:rsidRDefault="00F61E2B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523155611" w:history="1">
        <w:r w:rsidRPr="00ED119D">
          <w:rPr>
            <w:rStyle w:val="Hyperlink"/>
            <w:noProof/>
          </w:rPr>
          <w:t>2) 프로젝트에 local repository 생성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_Toc523155611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2C80718" w14:textId="464C3672" w:rsidR="00F61E2B" w:rsidRDefault="00F61E2B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523155612" w:history="1">
        <w:r w:rsidRPr="00ED119D">
          <w:rPr>
            <w:rStyle w:val="Hyperlink"/>
            <w:noProof/>
          </w:rPr>
          <w:t>3) .gitignore 파일 생성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_Toc523155612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EC4E908" w14:textId="2C9F5697" w:rsidR="00F61E2B" w:rsidRDefault="00F61E2B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523155613" w:history="1">
        <w:r w:rsidRPr="00ED119D">
          <w:rPr>
            <w:rStyle w:val="Hyperlink"/>
            <w:noProof/>
          </w:rPr>
          <w:t>4) local repository에 commit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_Toc523155613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32C8C0F" w14:textId="20595085" w:rsidR="00F61E2B" w:rsidRDefault="00F61E2B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523155614" w:history="1">
        <w:r w:rsidRPr="00ED119D">
          <w:rPr>
            <w:rStyle w:val="Hyperlink"/>
            <w:rFonts w:hAnsi="굴림체"/>
            <w:noProof/>
          </w:rPr>
          <w:t>4.</w:t>
        </w:r>
        <w:r w:rsidRPr="00ED119D">
          <w:rPr>
            <w:rStyle w:val="Hyperlink"/>
            <w:noProof/>
          </w:rPr>
          <w:t xml:space="preserve"> remote repository에 push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_Toc523155614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F05DF1C" w14:textId="5D00B9F8" w:rsidR="00F61E2B" w:rsidRDefault="00F61E2B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523155615" w:history="1">
        <w:r w:rsidRPr="00ED119D">
          <w:rPr>
            <w:rStyle w:val="Hyperlink"/>
            <w:noProof/>
          </w:rPr>
          <w:t>1) Push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_Toc523155615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F4D0FD5" w14:textId="7769B9B5" w:rsidR="00F61E2B" w:rsidRDefault="00F61E2B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523155616" w:history="1">
        <w:r w:rsidRPr="00ED119D">
          <w:rPr>
            <w:rStyle w:val="Hyperlink"/>
            <w:noProof/>
          </w:rPr>
          <w:t>2) Push 결과 확인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_Toc523155616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A656D57" w14:textId="32B0ABB5" w:rsidR="00F61E2B" w:rsidRDefault="00F61E2B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523155617" w:history="1">
        <w:r w:rsidRPr="00ED119D">
          <w:rPr>
            <w:rStyle w:val="Hyperlink"/>
            <w:rFonts w:hAnsi="굴림체" w:cs="굴림체"/>
            <w:noProof/>
            <w:kern w:val="0"/>
          </w:rPr>
          <w:t>5.</w:t>
        </w:r>
        <w:r w:rsidRPr="00ED119D">
          <w:rPr>
            <w:rStyle w:val="Hyperlink"/>
            <w:rFonts w:cs="굴림체"/>
            <w:noProof/>
            <w:kern w:val="0"/>
          </w:rPr>
          <w:t xml:space="preserve"> 프로젝트 가져오기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_Toc523155617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0209253" w14:textId="625151F5" w:rsidR="00F61E2B" w:rsidRDefault="00F61E2B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523155618" w:history="1">
        <w:r w:rsidRPr="00ED119D">
          <w:rPr>
            <w:rStyle w:val="Hyperlink"/>
            <w:noProof/>
          </w:rPr>
          <w:t>1) Import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_Toc523155618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C9A4D52" w14:textId="71CAB3FF" w:rsidR="00F61E2B" w:rsidRDefault="00F61E2B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523155619" w:history="1">
        <w:r w:rsidRPr="00ED119D">
          <w:rPr>
            <w:rStyle w:val="Hyperlink"/>
            <w:rFonts w:hAnsi="굴림체"/>
            <w:noProof/>
          </w:rPr>
          <w:t>6.</w:t>
        </w:r>
        <w:r w:rsidRPr="00ED119D">
          <w:rPr>
            <w:rStyle w:val="Hyperlink"/>
            <w:noProof/>
          </w:rPr>
          <w:t xml:space="preserve"> 프로젝트 설정 파일 무시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_Toc523155619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6953474" w14:textId="33EC0A42" w:rsidR="00F61E2B" w:rsidRDefault="00F61E2B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523155620" w:history="1">
        <w:r w:rsidRPr="00ED119D">
          <w:rPr>
            <w:rStyle w:val="Hyperlink"/>
            <w:rFonts w:hAnsi="굴림체" w:cs="굴림체"/>
            <w:noProof/>
            <w:kern w:val="0"/>
          </w:rPr>
          <w:t>7.</w:t>
        </w:r>
        <w:r w:rsidRPr="00ED119D">
          <w:rPr>
            <w:rStyle w:val="Hyperlink"/>
            <w:rFonts w:cs="굴림체"/>
            <w:noProof/>
            <w:kern w:val="0"/>
          </w:rPr>
          <w:t xml:space="preserve"> 수정된 내용 push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_Toc523155620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50A351C" w14:textId="7F9B521F" w:rsidR="00F61E2B" w:rsidRDefault="00F61E2B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523155621" w:history="1">
        <w:r w:rsidRPr="00ED119D">
          <w:rPr>
            <w:rStyle w:val="Hyperlink"/>
            <w:noProof/>
          </w:rPr>
          <w:t>1) 소스 코드 수정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_Toc523155621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3A44D77" w14:textId="57FE800D" w:rsidR="00F61E2B" w:rsidRDefault="00F61E2B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523155622" w:history="1">
        <w:r w:rsidRPr="00ED119D">
          <w:rPr>
            <w:rStyle w:val="Hyperlink"/>
            <w:noProof/>
          </w:rPr>
          <w:t>2) commit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_Toc523155622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13C7CFC" w14:textId="223F4F95" w:rsidR="00F61E2B" w:rsidRDefault="00F61E2B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523155623" w:history="1">
        <w:r w:rsidRPr="00ED119D">
          <w:rPr>
            <w:rStyle w:val="Hyperlink"/>
            <w:noProof/>
          </w:rPr>
          <w:t>3) push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_Toc523155623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893B693" w14:textId="458E45FE" w:rsidR="00F61E2B" w:rsidRDefault="00F61E2B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523155624" w:history="1">
        <w:r w:rsidRPr="00ED119D">
          <w:rPr>
            <w:rStyle w:val="Hyperlink"/>
            <w:rFonts w:hAnsi="굴림체"/>
            <w:noProof/>
          </w:rPr>
          <w:t>8.</w:t>
        </w:r>
        <w:r w:rsidRPr="00ED119D">
          <w:rPr>
            <w:rStyle w:val="Hyperlink"/>
            <w:noProof/>
          </w:rPr>
          <w:t xml:space="preserve"> 수정된 내용 pull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_Toc523155624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5CFF5DF" w14:textId="54FB018D" w:rsidR="00F61E2B" w:rsidRDefault="00F61E2B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523155625" w:history="1">
        <w:r w:rsidRPr="00ED119D">
          <w:rPr>
            <w:rStyle w:val="Hyperlink"/>
            <w:rFonts w:hAnsi="굴림체"/>
            <w:noProof/>
          </w:rPr>
          <w:t>9.</w:t>
        </w:r>
        <w:r w:rsidRPr="00ED119D">
          <w:rPr>
            <w:rStyle w:val="Hyperlink"/>
            <w:noProof/>
          </w:rPr>
          <w:t xml:space="preserve"> push 실패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_Toc523155625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6186F5C" w14:textId="63FBCC25" w:rsidR="00F61E2B" w:rsidRDefault="00F61E2B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523155626" w:history="1">
        <w:r w:rsidRPr="00ED119D">
          <w:rPr>
            <w:rStyle w:val="Hyperlink"/>
            <w:noProof/>
          </w:rPr>
          <w:t>1) push 실패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_Toc523155626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275064C" w14:textId="7E6AB622" w:rsidR="00F61E2B" w:rsidRDefault="00F61E2B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523155627" w:history="1">
        <w:r w:rsidRPr="00ED119D">
          <w:rPr>
            <w:rStyle w:val="Hyperlink"/>
            <w:noProof/>
          </w:rPr>
          <w:t>2) pull 먼저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_Toc523155627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E7F5E56" w14:textId="19466F37" w:rsidR="00F61E2B" w:rsidRDefault="00F61E2B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523155628" w:history="1">
        <w:r w:rsidRPr="00ED119D">
          <w:rPr>
            <w:rStyle w:val="Hyperlink"/>
            <w:rFonts w:hAnsi="굴림체"/>
            <w:noProof/>
          </w:rPr>
          <w:t>10.</w:t>
        </w:r>
        <w:r w:rsidRPr="00ED119D">
          <w:rPr>
            <w:rStyle w:val="Hyperlink"/>
            <w:noProof/>
          </w:rPr>
          <w:t xml:space="preserve"> merge conflict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_Toc523155628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752E316" w14:textId="6E2A56A7" w:rsidR="00F61E2B" w:rsidRDefault="00F61E2B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523155629" w:history="1">
        <w:r w:rsidRPr="00ED119D">
          <w:rPr>
            <w:rStyle w:val="Hyperlink"/>
            <w:noProof/>
          </w:rPr>
          <w:t>1) merge conflict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_Toc523155629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1DE6E4E" w14:textId="53F598F3" w:rsidR="00F61E2B" w:rsidRDefault="00F61E2B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523155630" w:history="1">
        <w:r w:rsidRPr="00ED119D">
          <w:rPr>
            <w:rStyle w:val="Hyperlink"/>
            <w:noProof/>
          </w:rPr>
          <w:t>2) merge conflict가 발생한 이유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_Toc523155630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D3A595D" w14:textId="05FA815E" w:rsidR="00F61E2B" w:rsidRDefault="00F61E2B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523155631" w:history="1">
        <w:r w:rsidRPr="00ED119D">
          <w:rPr>
            <w:rStyle w:val="Hyperlink"/>
            <w:noProof/>
          </w:rPr>
          <w:t>3) 충돌 해결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_Toc523155631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2831302" w14:textId="5328B298" w:rsidR="00F61E2B" w:rsidRDefault="00F61E2B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523155632" w:history="1">
        <w:r w:rsidRPr="00ED119D">
          <w:rPr>
            <w:rStyle w:val="Hyperlink"/>
            <w:noProof/>
          </w:rPr>
          <w:t>4) 다시 commit &amp; push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_Toc523155632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97D25D7" w14:textId="5805E7FB" w:rsidR="00F61E2B" w:rsidRDefault="00F61E2B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523155633" w:history="1">
        <w:r w:rsidRPr="00ED119D">
          <w:rPr>
            <w:rStyle w:val="Hyperlink"/>
            <w:rFonts w:hAnsi="굴림체"/>
            <w:noProof/>
          </w:rPr>
          <w:t>11.</w:t>
        </w:r>
        <w:r w:rsidRPr="00ED119D">
          <w:rPr>
            <w:rStyle w:val="Hyperlink"/>
            <w:noProof/>
          </w:rPr>
          <w:t xml:space="preserve"> 바람직한 습관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_Toc523155633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1219B73" w14:textId="250F25F2" w:rsidR="00F61E2B" w:rsidRDefault="00F61E2B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523155634" w:history="1">
        <w:r w:rsidRPr="00ED119D">
          <w:rPr>
            <w:rStyle w:val="Hyperlink"/>
            <w:noProof/>
          </w:rPr>
          <w:t>1) 잘 실행되는 것을 확인하고 push 해야 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_Toc523155634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155454B" w14:textId="2CD19DC2" w:rsidR="00F61E2B" w:rsidRDefault="00F61E2B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523155635" w:history="1">
        <w:r w:rsidRPr="00ED119D">
          <w:rPr>
            <w:rStyle w:val="Hyperlink"/>
            <w:noProof/>
          </w:rPr>
          <w:t>2) 가급적 자주 push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_Toc523155635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F504920" w14:textId="0A4018DC" w:rsidR="00F61E2B" w:rsidRDefault="00F61E2B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523155636" w:history="1">
        <w:r w:rsidRPr="00ED119D">
          <w:rPr>
            <w:rStyle w:val="Hyperlink"/>
            <w:noProof/>
          </w:rPr>
          <w:t>3) 가급적 자주 pull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_Toc523155636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6124CA1" w14:textId="5E5DAFD3" w:rsidR="00F61E2B" w:rsidRDefault="00F61E2B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523155637" w:history="1">
        <w:r w:rsidRPr="00ED119D">
          <w:rPr>
            <w:rStyle w:val="Hyperlink"/>
            <w:rFonts w:hAnsi="굴림체"/>
            <w:noProof/>
          </w:rPr>
          <w:t>12.</w:t>
        </w:r>
        <w:r w:rsidRPr="00ED119D">
          <w:rPr>
            <w:rStyle w:val="Hyperlink"/>
            <w:noProof/>
          </w:rPr>
          <w:t xml:space="preserve"> eclipse에서 git 아이콘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_Toc523155637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712AE01" w14:textId="58BE98E4" w:rsidR="00F61E2B" w:rsidRDefault="00F61E2B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523155638" w:history="1">
        <w:r w:rsidRPr="00ED119D">
          <w:rPr>
            <w:rStyle w:val="Hyperlink"/>
            <w:noProof/>
          </w:rPr>
          <w:t>1) commit 전과 후 아이콘 차이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_Toc523155638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2AA3D65" w14:textId="23AAAB49" w:rsidR="00F61E2B" w:rsidRDefault="00F61E2B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523155639" w:history="1">
        <w:r w:rsidRPr="00ED119D">
          <w:rPr>
            <w:rStyle w:val="Hyperlink"/>
            <w:noProof/>
          </w:rPr>
          <w:t>2) Assume Unchanged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_Toc523155639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136DF0F" w14:textId="729356A1" w:rsidR="00404A29" w:rsidRDefault="00404A29" w:rsidP="00404A29">
      <w:r>
        <w:fldChar w:fldCharType="end"/>
      </w:r>
    </w:p>
    <w:p w14:paraId="48AD5272" w14:textId="77777777" w:rsidR="00404A29" w:rsidRDefault="00404A29" w:rsidP="00404A29"/>
    <w:p w14:paraId="3710C3FC" w14:textId="1A449A7D" w:rsidR="00404A29" w:rsidRDefault="00404A29" w:rsidP="00404A29"/>
    <w:p w14:paraId="54E77DA8" w14:textId="6F8359AB" w:rsidR="00404A29" w:rsidRDefault="00404A29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413939D4" w14:textId="3C131BD6" w:rsidR="00F64207" w:rsidRDefault="00F64207" w:rsidP="00F64207">
      <w:pPr>
        <w:pStyle w:val="Heading1"/>
      </w:pPr>
      <w:bookmarkStart w:id="0" w:name="_Toc523155602"/>
      <w:r w:rsidRPr="00F64207">
        <w:rPr>
          <w:rFonts w:hint="eastAsia"/>
        </w:rPr>
        <w:lastRenderedPageBreak/>
        <w:t>github</w:t>
      </w:r>
      <w:bookmarkEnd w:id="0"/>
    </w:p>
    <w:p w14:paraId="67BE4A42" w14:textId="77777777" w:rsidR="00F64207" w:rsidRPr="00F64207" w:rsidRDefault="00F64207" w:rsidP="00F64207"/>
    <w:p w14:paraId="4B6C50DB" w14:textId="571F5D11" w:rsidR="00F64207" w:rsidRDefault="00F64207" w:rsidP="00F64207">
      <w:pPr>
        <w:pStyle w:val="Heading2"/>
        <w:rPr>
          <w:rFonts w:hAnsi="굴림" w:cs="굴림"/>
          <w:kern w:val="0"/>
          <w:sz w:val="24"/>
          <w:szCs w:val="24"/>
        </w:rPr>
      </w:pPr>
      <w:bookmarkStart w:id="1" w:name="_Toc523155603"/>
      <w:r>
        <w:rPr>
          <w:rFonts w:hAnsi="굴림" w:cs="굴림" w:hint="eastAsia"/>
          <w:kern w:val="0"/>
          <w:sz w:val="24"/>
          <w:szCs w:val="24"/>
        </w:rPr>
        <w:t>github에 계정 생성</w:t>
      </w:r>
      <w:bookmarkEnd w:id="1"/>
    </w:p>
    <w:p w14:paraId="46CAB6B8" w14:textId="77777777" w:rsidR="00F64207" w:rsidRDefault="00F64207" w:rsidP="00F64207"/>
    <w:p w14:paraId="69423109" w14:textId="519A63BA" w:rsidR="00F64207" w:rsidRDefault="00F64207" w:rsidP="00F64207">
      <w:r>
        <w:rPr>
          <w:rFonts w:hint="eastAsia"/>
        </w:rPr>
        <w:t>github</w:t>
      </w:r>
      <w:r>
        <w:t xml:space="preserve"> </w:t>
      </w:r>
      <w:r>
        <w:rPr>
          <w:rFonts w:hint="eastAsia"/>
        </w:rPr>
        <w:t>사이트에 회원 가입(</w:t>
      </w:r>
      <w:r>
        <w:t>sign up)</w:t>
      </w:r>
      <w:r>
        <w:rPr>
          <w:rFonts w:hint="eastAsia"/>
        </w:rPr>
        <w:t>을 하자.</w:t>
      </w:r>
    </w:p>
    <w:p w14:paraId="2AF0B0EF" w14:textId="7A26BF54" w:rsidR="00900AAE" w:rsidRDefault="00900AAE" w:rsidP="00F64207">
      <w:r>
        <w:rPr>
          <w:rFonts w:hint="eastAsia"/>
        </w:rPr>
        <w:t>팀원 전부 회원 가입 해야 한다.</w:t>
      </w:r>
    </w:p>
    <w:p w14:paraId="3B86FB71" w14:textId="18FA72CD" w:rsidR="00221E03" w:rsidRDefault="00221E03" w:rsidP="00F64207">
      <w:r>
        <w:t xml:space="preserve">gmail </w:t>
      </w:r>
      <w:r>
        <w:rPr>
          <w:rFonts w:hint="eastAsia"/>
        </w:rPr>
        <w:t>주소로 가입하는 것을 추천.</w:t>
      </w:r>
    </w:p>
    <w:p w14:paraId="6BFC41CC" w14:textId="77777777" w:rsidR="00F64207" w:rsidRPr="00900AAE" w:rsidRDefault="00F64207" w:rsidP="00F64207"/>
    <w:p w14:paraId="3A527447" w14:textId="2B6565B9" w:rsidR="00F64207" w:rsidRDefault="00F64207" w:rsidP="00F64207">
      <w:r w:rsidRPr="001662A0">
        <w:t>https://github.com/</w:t>
      </w:r>
    </w:p>
    <w:p w14:paraId="7478C2CB" w14:textId="6CCB9BBA" w:rsidR="00F64207" w:rsidRDefault="00F64207" w:rsidP="00F64207"/>
    <w:p w14:paraId="5A22130C" w14:textId="4D821535" w:rsidR="00F64207" w:rsidRDefault="00F64207" w:rsidP="00F64207">
      <w:r>
        <w:rPr>
          <w:rFonts w:hint="eastAsia"/>
        </w:rPr>
        <w:t>자세한 절차는 생략.</w:t>
      </w:r>
    </w:p>
    <w:p w14:paraId="127460A2" w14:textId="77777777" w:rsidR="00F64207" w:rsidRPr="00F64207" w:rsidRDefault="00F64207" w:rsidP="00F64207"/>
    <w:p w14:paraId="1F7B4B4E" w14:textId="77777777" w:rsidR="00F64207" w:rsidRPr="00F64207" w:rsidRDefault="00F64207" w:rsidP="00F64207"/>
    <w:p w14:paraId="1566CF68" w14:textId="3C5D7BA8" w:rsidR="00F64207" w:rsidRDefault="00F64207" w:rsidP="00F64207">
      <w:pPr>
        <w:pStyle w:val="Heading2"/>
        <w:rPr>
          <w:rFonts w:hAnsi="굴림" w:cs="굴림"/>
          <w:kern w:val="0"/>
          <w:sz w:val="24"/>
          <w:szCs w:val="24"/>
        </w:rPr>
      </w:pPr>
      <w:bookmarkStart w:id="2" w:name="_Toc523155604"/>
      <w:r>
        <w:rPr>
          <w:rFonts w:hAnsi="굴림" w:cs="굴림" w:hint="eastAsia"/>
          <w:kern w:val="0"/>
          <w:sz w:val="24"/>
          <w:szCs w:val="24"/>
        </w:rPr>
        <w:t xml:space="preserve">github에 </w:t>
      </w:r>
      <w:r>
        <w:rPr>
          <w:rFonts w:hAnsi="굴림" w:cs="굴림"/>
          <w:kern w:val="0"/>
          <w:sz w:val="24"/>
          <w:szCs w:val="24"/>
        </w:rPr>
        <w:t xml:space="preserve">repository </w:t>
      </w:r>
      <w:r>
        <w:rPr>
          <w:rFonts w:hAnsi="굴림" w:cs="굴림" w:hint="eastAsia"/>
          <w:kern w:val="0"/>
          <w:sz w:val="24"/>
          <w:szCs w:val="24"/>
        </w:rPr>
        <w:t>생성</w:t>
      </w:r>
      <w:bookmarkEnd w:id="2"/>
    </w:p>
    <w:p w14:paraId="695DA4C9" w14:textId="5AB8D917" w:rsidR="00F64207" w:rsidRDefault="00F64207" w:rsidP="00F64207"/>
    <w:p w14:paraId="006D3D69" w14:textId="2785B095" w:rsidR="00F64207" w:rsidRDefault="00F64207" w:rsidP="00F64207">
      <w:r>
        <w:rPr>
          <w:rFonts w:hint="eastAsia"/>
        </w:rPr>
        <w:t xml:space="preserve">소스 코드를 저장할 저장소를 git </w:t>
      </w:r>
      <w:r>
        <w:t>repository</w:t>
      </w:r>
      <w:r>
        <w:rPr>
          <w:rFonts w:hint="eastAsia"/>
        </w:rPr>
        <w:t>라고 부른다.</w:t>
      </w:r>
    </w:p>
    <w:p w14:paraId="648A0A9A" w14:textId="7BA4F5AF" w:rsidR="00F64207" w:rsidRDefault="00F64207" w:rsidP="00F64207">
      <w:r>
        <w:rPr>
          <w:rFonts w:hint="eastAsia"/>
        </w:rPr>
        <w:t xml:space="preserve">프로젝트 팀장이 </w:t>
      </w:r>
      <w:r>
        <w:t>github</w:t>
      </w:r>
      <w:r>
        <w:rPr>
          <w:rFonts w:hint="eastAsia"/>
        </w:rPr>
        <w:t xml:space="preserve"> 에 </w:t>
      </w:r>
      <w:r>
        <w:t>repository</w:t>
      </w:r>
      <w:r>
        <w:rPr>
          <w:rFonts w:hint="eastAsia"/>
        </w:rPr>
        <w:t>를 생성하자.</w:t>
      </w:r>
    </w:p>
    <w:p w14:paraId="242F8733" w14:textId="77777777" w:rsidR="00F64207" w:rsidRDefault="00F64207" w:rsidP="00F64207"/>
    <w:p w14:paraId="31403ABB" w14:textId="77777777" w:rsidR="00F64207" w:rsidRDefault="00F64207" w:rsidP="00F64207"/>
    <w:p w14:paraId="0819F67F" w14:textId="77777777" w:rsidR="00F64207" w:rsidRDefault="00F64207" w:rsidP="00F64207">
      <w:r>
        <w:rPr>
          <w:rFonts w:hint="eastAsia"/>
        </w:rPr>
        <w:t>New Repository</w:t>
      </w:r>
    </w:p>
    <w:p w14:paraId="67122274" w14:textId="77777777" w:rsidR="00F64207" w:rsidRDefault="00F64207" w:rsidP="00F64207">
      <w:r>
        <w:rPr>
          <w:noProof/>
        </w:rPr>
        <w:drawing>
          <wp:inline distT="0" distB="0" distL="0" distR="0" wp14:anchorId="17D9E52B" wp14:editId="40E3549D">
            <wp:extent cx="2371728" cy="2429051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3282" cy="243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9E72" w14:textId="3B6FFC48" w:rsidR="00F64207" w:rsidRDefault="00F64207" w:rsidP="00F64207">
      <w:r>
        <w:t>[</w:t>
      </w:r>
      <w:r>
        <w:rPr>
          <w:rFonts w:hint="eastAsia"/>
        </w:rPr>
        <w:t>new repository</w:t>
      </w:r>
      <w:r>
        <w:t xml:space="preserve">] </w:t>
      </w:r>
      <w:r>
        <w:rPr>
          <w:rFonts w:hint="eastAsia"/>
        </w:rPr>
        <w:t>버튼 클릭</w:t>
      </w:r>
    </w:p>
    <w:p w14:paraId="522E256E" w14:textId="77777777" w:rsidR="00F64207" w:rsidRDefault="00F64207" w:rsidP="00F64207"/>
    <w:p w14:paraId="218B613E" w14:textId="77777777" w:rsidR="00F64207" w:rsidRDefault="00F64207" w:rsidP="00F64207">
      <w:r>
        <w:rPr>
          <w:noProof/>
        </w:rPr>
        <w:lastRenderedPageBreak/>
        <w:drawing>
          <wp:inline distT="0" distB="0" distL="0" distR="0" wp14:anchorId="3AB479BF" wp14:editId="38AF72CC">
            <wp:extent cx="6645910" cy="52952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5B97" w14:textId="77777777" w:rsidR="00F64207" w:rsidRDefault="00F64207" w:rsidP="00F64207"/>
    <w:p w14:paraId="56ACA86A" w14:textId="77777777" w:rsidR="00F64207" w:rsidRDefault="00F64207" w:rsidP="00F64207">
      <w:r>
        <w:rPr>
          <w:rFonts w:hint="eastAsia"/>
        </w:rPr>
        <w:t>[Create repository]</w:t>
      </w:r>
      <w:r>
        <w:t xml:space="preserve"> </w:t>
      </w:r>
      <w:r>
        <w:rPr>
          <w:rFonts w:hint="eastAsia"/>
        </w:rPr>
        <w:t>버튼을 클릭하면, Github</w:t>
      </w:r>
      <w:r>
        <w:t xml:space="preserve"> </w:t>
      </w:r>
      <w:r>
        <w:rPr>
          <w:rFonts w:hint="eastAsia"/>
        </w:rPr>
        <w:t>서버에 리포지토리가 생성된다.</w:t>
      </w:r>
    </w:p>
    <w:p w14:paraId="38C5CE63" w14:textId="77777777" w:rsidR="00F64207" w:rsidRDefault="00F64207" w:rsidP="00F64207">
      <w:r>
        <w:rPr>
          <w:rFonts w:hint="eastAsia"/>
        </w:rPr>
        <w:t>이것을 remote repository라고 부른다.</w:t>
      </w:r>
    </w:p>
    <w:p w14:paraId="178B8AAD" w14:textId="36D55861" w:rsidR="00F64207" w:rsidRDefault="00F64207" w:rsidP="00F64207"/>
    <w:p w14:paraId="31AC4799" w14:textId="00CD6B59" w:rsidR="00F64207" w:rsidRDefault="00F64207" w:rsidP="00F64207"/>
    <w:p w14:paraId="639BE5F5" w14:textId="7CA80A47" w:rsidR="00F64207" w:rsidRDefault="00F64207" w:rsidP="00F64207">
      <w:pPr>
        <w:pStyle w:val="Heading2"/>
      </w:pPr>
      <w:bookmarkStart w:id="3" w:name="_Toc523155605"/>
      <w:r>
        <w:rPr>
          <w:rFonts w:hint="eastAsia"/>
        </w:rPr>
        <w:t>팀원 초대</w:t>
      </w:r>
      <w:bookmarkEnd w:id="3"/>
      <w:r w:rsidR="009B2FAF">
        <w:rPr>
          <w:rFonts w:hint="eastAsia"/>
        </w:rPr>
        <w:t xml:space="preserve"> </w:t>
      </w:r>
    </w:p>
    <w:p w14:paraId="0B8F08A9" w14:textId="4F4FC545" w:rsidR="00F64207" w:rsidRPr="00F64207" w:rsidRDefault="00F64207" w:rsidP="00F64207">
      <w:r>
        <w:rPr>
          <w:rFonts w:hint="eastAsia"/>
          <w:noProof/>
        </w:rPr>
        <w:drawing>
          <wp:inline distT="0" distB="0" distL="0" distR="0" wp14:anchorId="3BD94DFA" wp14:editId="6E3DAE2C">
            <wp:extent cx="6642100" cy="24193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3D91A" w14:textId="3B930A3F" w:rsidR="00F64207" w:rsidRDefault="00F64207" w:rsidP="00F64207">
      <w:r>
        <w:rPr>
          <w:rFonts w:hint="eastAsia"/>
        </w:rPr>
        <w:t xml:space="preserve">팀원이 </w:t>
      </w:r>
      <w:r>
        <w:t>github</w:t>
      </w:r>
      <w:r>
        <w:rPr>
          <w:rFonts w:hint="eastAsia"/>
        </w:rPr>
        <w:t xml:space="preserve">에 등록한 이메일 주소를 입력하고 </w:t>
      </w:r>
      <w:r>
        <w:t xml:space="preserve">Add </w:t>
      </w:r>
      <w:r>
        <w:rPr>
          <w:rFonts w:hint="eastAsia"/>
        </w:rPr>
        <w:t>버튼을 클릭하자.</w:t>
      </w:r>
    </w:p>
    <w:p w14:paraId="2A7D7365" w14:textId="17450E43" w:rsidR="00F64207" w:rsidRDefault="00F64207" w:rsidP="00F64207">
      <w:r>
        <w:rPr>
          <w:rFonts w:hint="eastAsia"/>
        </w:rPr>
        <w:t>그 이메일 주소로 초대 이메일이 전송된다.</w:t>
      </w:r>
    </w:p>
    <w:p w14:paraId="1749DBEB" w14:textId="14EF0551" w:rsidR="00F64207" w:rsidRDefault="00F64207" w:rsidP="00F64207">
      <w:r>
        <w:rPr>
          <w:rFonts w:hint="eastAsia"/>
        </w:rPr>
        <w:t xml:space="preserve">팀원들은 초대 이메일을 열고 </w:t>
      </w:r>
      <w:r>
        <w:t>[</w:t>
      </w:r>
      <w:r>
        <w:rPr>
          <w:rFonts w:hint="eastAsia"/>
        </w:rPr>
        <w:t>Accept Invitation</w:t>
      </w:r>
      <w:r>
        <w:t>]</w:t>
      </w:r>
      <w:r>
        <w:rPr>
          <w:rFonts w:hint="eastAsia"/>
        </w:rPr>
        <w:t xml:space="preserve">  버튼을 클릭하자.</w:t>
      </w:r>
    </w:p>
    <w:p w14:paraId="7C80EF8E" w14:textId="77777777" w:rsidR="00F64207" w:rsidRDefault="00F64207" w:rsidP="00F64207"/>
    <w:p w14:paraId="2EBC9483" w14:textId="77777777" w:rsidR="00F64207" w:rsidRDefault="00F64207" w:rsidP="00F64207">
      <w:r>
        <w:rPr>
          <w:rFonts w:hint="eastAsia"/>
          <w:noProof/>
        </w:rPr>
        <w:lastRenderedPageBreak/>
        <w:drawing>
          <wp:inline distT="0" distB="0" distL="0" distR="0" wp14:anchorId="3DD3D0DB" wp14:editId="020025BF">
            <wp:extent cx="6642100" cy="396494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A25CE" w14:textId="77777777" w:rsidR="00F64207" w:rsidRDefault="00F64207" w:rsidP="00F64207">
      <w:r>
        <w:rPr>
          <w:rFonts w:hint="eastAsia"/>
        </w:rPr>
        <w:t xml:space="preserve">github에 생성된 </w:t>
      </w:r>
      <w:r>
        <w:t>remote repository</w:t>
      </w:r>
      <w:r>
        <w:rPr>
          <w:rFonts w:hint="eastAsia"/>
        </w:rPr>
        <w:t xml:space="preserve">의 </w:t>
      </w:r>
      <w:r>
        <w:t>URL</w:t>
      </w:r>
      <w:r>
        <w:rPr>
          <w:rFonts w:hint="eastAsia"/>
        </w:rPr>
        <w:t>을 위 화면에서 확인할 수 있다.</w:t>
      </w:r>
    </w:p>
    <w:p w14:paraId="1BA91CDD" w14:textId="77777777" w:rsidR="00F64207" w:rsidRDefault="00F64207" w:rsidP="00F64207"/>
    <w:p w14:paraId="41C519A2" w14:textId="77777777" w:rsidR="00F64207" w:rsidRDefault="00F64207" w:rsidP="00F64207">
      <w:r>
        <w:rPr>
          <w:rFonts w:hint="eastAsia"/>
        </w:rPr>
        <w:t xml:space="preserve">위 화면에서 </w:t>
      </w:r>
      <w:r>
        <w:t xml:space="preserve">[Download ZIP] </w:t>
      </w:r>
      <w:r>
        <w:rPr>
          <w:rFonts w:hint="eastAsia"/>
        </w:rPr>
        <w:t>링크를 클릭하면 등록된 전체 소스코드를 다운받을 수 있다.</w:t>
      </w:r>
    </w:p>
    <w:p w14:paraId="41754367" w14:textId="77777777" w:rsidR="00F64207" w:rsidRDefault="00F64207" w:rsidP="00F64207"/>
    <w:p w14:paraId="4AA7A14E" w14:textId="77777777" w:rsidR="00F64207" w:rsidRPr="00392318" w:rsidRDefault="00F64207" w:rsidP="00F64207"/>
    <w:p w14:paraId="1BE413D7" w14:textId="77777777" w:rsidR="00F64207" w:rsidRDefault="00F64207" w:rsidP="00F64207">
      <w:pPr>
        <w:widowControl/>
        <w:wordWrap/>
        <w:autoSpaceDE/>
        <w:autoSpaceDN/>
        <w:spacing w:after="160" w:line="259" w:lineRule="auto"/>
        <w:jc w:val="both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kern w:val="0"/>
          <w:sz w:val="24"/>
          <w:szCs w:val="24"/>
        </w:rPr>
        <w:br w:type="page"/>
      </w:r>
    </w:p>
    <w:p w14:paraId="7410F33F" w14:textId="77777777" w:rsidR="00F64207" w:rsidRDefault="00F64207" w:rsidP="000555AB"/>
    <w:p w14:paraId="79A71204" w14:textId="12FE30A8" w:rsidR="000555AB" w:rsidRDefault="000555AB" w:rsidP="000555AB">
      <w:pPr>
        <w:pStyle w:val="Heading1"/>
      </w:pPr>
      <w:bookmarkStart w:id="4" w:name="_Toc523155606"/>
      <w:r>
        <w:t xml:space="preserve">EGit </w:t>
      </w:r>
      <w:r w:rsidR="00F4170B">
        <w:rPr>
          <w:rFonts w:hint="eastAsia"/>
        </w:rPr>
        <w:t>설치</w:t>
      </w:r>
      <w:bookmarkEnd w:id="4"/>
    </w:p>
    <w:p w14:paraId="7E39816C" w14:textId="2F48DDCB" w:rsidR="00D86A8C" w:rsidRDefault="00D86A8C" w:rsidP="00D86A8C">
      <w:r>
        <w:t>eclipse</w:t>
      </w:r>
      <w:r>
        <w:rPr>
          <w:rFonts w:hint="eastAsia"/>
        </w:rPr>
        <w:t xml:space="preserve">에 </w:t>
      </w:r>
      <w:r>
        <w:t xml:space="preserve">git </w:t>
      </w:r>
      <w:r>
        <w:rPr>
          <w:rFonts w:hint="eastAsia"/>
        </w:rPr>
        <w:t>클라이언트 도구를 설치하자.</w:t>
      </w:r>
    </w:p>
    <w:p w14:paraId="19716FDE" w14:textId="6FB9CCA6" w:rsidR="00D86A8C" w:rsidRDefault="00D86A8C" w:rsidP="00CD5653">
      <w:r w:rsidRPr="00CD5653">
        <w:rPr>
          <w:rFonts w:hint="eastAsia"/>
        </w:rPr>
        <w:t xml:space="preserve">이것을 </w:t>
      </w:r>
      <w:r w:rsidRPr="00CD5653">
        <w:t xml:space="preserve">EGit </w:t>
      </w:r>
      <w:r w:rsidRPr="00CD5653">
        <w:rPr>
          <w:rFonts w:hint="eastAsia"/>
        </w:rPr>
        <w:t>이라고 부른다.</w:t>
      </w:r>
    </w:p>
    <w:p w14:paraId="45ED0007" w14:textId="0720A9C4" w:rsidR="00900AAE" w:rsidRDefault="00900AAE" w:rsidP="00CD5653"/>
    <w:p w14:paraId="0B1D7309" w14:textId="5352DFED" w:rsidR="00900AAE" w:rsidRPr="00CD5653" w:rsidRDefault="00900AAE" w:rsidP="00CD5653">
      <w:r>
        <w:rPr>
          <w:rFonts w:hint="eastAsia"/>
        </w:rPr>
        <w:t xml:space="preserve">모든 팀원이 </w:t>
      </w:r>
      <w:r>
        <w:t>EGit</w:t>
      </w:r>
      <w:r>
        <w:rPr>
          <w:rFonts w:hint="eastAsia"/>
        </w:rPr>
        <w:t>을 설치해야 한다.</w:t>
      </w:r>
    </w:p>
    <w:p w14:paraId="316345D9" w14:textId="32E23536" w:rsidR="00D86A8C" w:rsidRDefault="00D86A8C" w:rsidP="00CD5653"/>
    <w:p w14:paraId="2B202618" w14:textId="76E57319" w:rsidR="00CD5653" w:rsidRPr="00CD5653" w:rsidRDefault="00CD5653" w:rsidP="00CD5653">
      <w:pPr>
        <w:pStyle w:val="Heading2"/>
      </w:pPr>
      <w:bookmarkStart w:id="5" w:name="_Toc523155607"/>
      <w:r>
        <w:t xml:space="preserve">EGit </w:t>
      </w:r>
      <w:r>
        <w:rPr>
          <w:rFonts w:hint="eastAsia"/>
        </w:rPr>
        <w:t>설치</w:t>
      </w:r>
      <w:bookmarkEnd w:id="5"/>
    </w:p>
    <w:p w14:paraId="2B375D16" w14:textId="7545F2A0" w:rsidR="000555AB" w:rsidRPr="00CD5653" w:rsidRDefault="000555AB" w:rsidP="00CD5653">
      <w:r w:rsidRPr="00CD5653">
        <w:rPr>
          <w:rFonts w:hint="eastAsia"/>
        </w:rPr>
        <w:t>eclispe 메</w:t>
      </w:r>
      <w:r w:rsidRPr="00CD5653">
        <w:t>뉴</w:t>
      </w:r>
      <w:r w:rsidRPr="00CD5653">
        <w:rPr>
          <w:rFonts w:hint="eastAsia"/>
        </w:rPr>
        <w:t xml:space="preserve"> - Help</w:t>
      </w:r>
      <w:r w:rsidR="00D362C8" w:rsidRPr="00CD5653">
        <w:t xml:space="preserve"> - </w:t>
      </w:r>
      <w:r w:rsidR="00F4170B" w:rsidRPr="00CD5653">
        <w:t>Eclipse Market</w:t>
      </w:r>
      <w:r w:rsidR="00030E7C" w:rsidRPr="00CD5653">
        <w:t>place</w:t>
      </w:r>
    </w:p>
    <w:p w14:paraId="50B0CCA7" w14:textId="1027ACBC" w:rsidR="000555AB" w:rsidRPr="00CD5653" w:rsidRDefault="000555AB" w:rsidP="00CD5653"/>
    <w:p w14:paraId="5D1A5447" w14:textId="4DD40C1B" w:rsidR="000555AB" w:rsidRPr="00CD5653" w:rsidRDefault="00030E7C" w:rsidP="00CD5653">
      <w:r w:rsidRPr="00CD5653">
        <w:rPr>
          <w:noProof/>
        </w:rPr>
        <w:drawing>
          <wp:inline distT="0" distB="0" distL="0" distR="0" wp14:anchorId="29E29F25" wp14:editId="17B8A559">
            <wp:extent cx="3754886" cy="625449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335" cy="6256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19B2C" w14:textId="7E7B04F3" w:rsidR="00D362C8" w:rsidRPr="00CD5653" w:rsidRDefault="00030E7C" w:rsidP="00CD5653">
      <w:r w:rsidRPr="00CD5653">
        <w:rPr>
          <w:rFonts w:hint="eastAsia"/>
        </w:rPr>
        <w:t xml:space="preserve">검색에 </w:t>
      </w:r>
      <w:r w:rsidRPr="00CD5653">
        <w:t>EGit</w:t>
      </w:r>
      <w:r w:rsidRPr="00CD5653">
        <w:rPr>
          <w:rFonts w:hint="eastAsia"/>
        </w:rPr>
        <w:t>을 입력하고 엔터키</w:t>
      </w:r>
    </w:p>
    <w:p w14:paraId="5079DA82" w14:textId="426AA870" w:rsidR="00030E7C" w:rsidRPr="00CD5653" w:rsidRDefault="00030E7C" w:rsidP="00CD5653">
      <w:r w:rsidRPr="00CD5653">
        <w:rPr>
          <w:rFonts w:hint="eastAsia"/>
        </w:rPr>
        <w:t>EGit</w:t>
      </w:r>
      <w:r w:rsidRPr="00CD5653">
        <w:t xml:space="preserve"> </w:t>
      </w:r>
      <w:r w:rsidR="00CD5653">
        <w:rPr>
          <w:rFonts w:hint="eastAsia"/>
        </w:rPr>
        <w:t xml:space="preserve">항목의 </w:t>
      </w:r>
      <w:r w:rsidR="00CD5653">
        <w:t xml:space="preserve">Install </w:t>
      </w:r>
      <w:r w:rsidR="00CD5653">
        <w:rPr>
          <w:rFonts w:hint="eastAsia"/>
        </w:rPr>
        <w:t>버튼 클릭</w:t>
      </w:r>
    </w:p>
    <w:p w14:paraId="53821CB1" w14:textId="1100FE77" w:rsidR="00030E7C" w:rsidRDefault="00030E7C" w:rsidP="00CD5653"/>
    <w:p w14:paraId="1D9133E1" w14:textId="64DBBB87" w:rsidR="00030E7C" w:rsidRPr="00CD5653" w:rsidRDefault="00030E7C" w:rsidP="00CD5653">
      <w:r w:rsidRPr="00CD5653">
        <w:rPr>
          <w:noProof/>
        </w:rPr>
        <w:lastRenderedPageBreak/>
        <w:drawing>
          <wp:inline distT="0" distB="0" distL="0" distR="0" wp14:anchorId="0B4E4CF3" wp14:editId="0FCFBA58">
            <wp:extent cx="3246028" cy="5405932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2173" cy="541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1C62" w14:textId="3B899008" w:rsidR="00030E7C" w:rsidRPr="00CD5653" w:rsidRDefault="00030E7C" w:rsidP="00CD5653"/>
    <w:p w14:paraId="27675BD9" w14:textId="1C48AB1C" w:rsidR="00030E7C" w:rsidRDefault="00030E7C" w:rsidP="00CD5653">
      <w:r w:rsidRPr="00CD5653">
        <w:rPr>
          <w:noProof/>
        </w:rPr>
        <w:lastRenderedPageBreak/>
        <w:drawing>
          <wp:inline distT="0" distB="0" distL="0" distR="0" wp14:anchorId="0A7F969B" wp14:editId="405FCEB1">
            <wp:extent cx="4690226" cy="56985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6019" cy="570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0A58" w14:textId="51C372A1" w:rsidR="00CD5653" w:rsidRDefault="00CD5653" w:rsidP="00CD5653"/>
    <w:p w14:paraId="52116CB8" w14:textId="77777777" w:rsidR="00CD5653" w:rsidRDefault="00CD5653" w:rsidP="00CD5653"/>
    <w:p w14:paraId="45F4D090" w14:textId="77777777" w:rsidR="00CD5653" w:rsidRDefault="00CD5653" w:rsidP="00CD5653">
      <w:pPr>
        <w:pStyle w:val="Heading2"/>
      </w:pPr>
      <w:bookmarkStart w:id="6" w:name="_Toc523155608"/>
      <w:r>
        <w:t xml:space="preserve">EGit </w:t>
      </w:r>
      <w:r>
        <w:rPr>
          <w:rFonts w:hint="eastAsia"/>
        </w:rPr>
        <w:t>업데이트</w:t>
      </w:r>
      <w:bookmarkEnd w:id="6"/>
    </w:p>
    <w:p w14:paraId="5BF209D7" w14:textId="77777777" w:rsidR="00CD5653" w:rsidRPr="00CD5653" w:rsidRDefault="00CD5653" w:rsidP="00CD5653">
      <w:r>
        <w:rPr>
          <w:rFonts w:hint="eastAsia"/>
        </w:rPr>
        <w:t>E</w:t>
      </w:r>
      <w:r>
        <w:t>Git</w:t>
      </w:r>
      <w:r>
        <w:rPr>
          <w:rFonts w:hint="eastAsia"/>
        </w:rPr>
        <w:t>을 설치한지 오래되었다면 업데이트 하자.</w:t>
      </w:r>
    </w:p>
    <w:p w14:paraId="6F705BAA" w14:textId="77777777" w:rsidR="00CD5653" w:rsidRDefault="00CD5653" w:rsidP="00CD5653"/>
    <w:p w14:paraId="44796B70" w14:textId="77777777" w:rsidR="00CD5653" w:rsidRPr="00CD5653" w:rsidRDefault="00CD5653" w:rsidP="00CD5653">
      <w:r>
        <w:rPr>
          <w:rFonts w:hint="eastAsia"/>
        </w:rPr>
        <w:t>eclipse</w:t>
      </w:r>
      <w:r>
        <w:t xml:space="preserve"> </w:t>
      </w:r>
      <w:r>
        <w:rPr>
          <w:rFonts w:hint="eastAsia"/>
        </w:rPr>
        <w:t xml:space="preserve">메뉴 - </w:t>
      </w:r>
      <w:r>
        <w:t>Help - Check for Updates</w:t>
      </w:r>
    </w:p>
    <w:p w14:paraId="6B6AA7AC" w14:textId="7DC1228E" w:rsidR="00CD5653" w:rsidRDefault="00CD5653" w:rsidP="00CD5653"/>
    <w:p w14:paraId="7557A622" w14:textId="3BE39E4B" w:rsidR="00CD5653" w:rsidRDefault="00CD5653" w:rsidP="00CD5653"/>
    <w:p w14:paraId="263C7538" w14:textId="1C00F541" w:rsidR="00CD5653" w:rsidRDefault="00CD5653" w:rsidP="00CD5653"/>
    <w:p w14:paraId="6BCD905C" w14:textId="7CFEDA98" w:rsidR="00CD5653" w:rsidRDefault="00CD5653" w:rsidP="00CD5653"/>
    <w:p w14:paraId="58150050" w14:textId="77777777" w:rsidR="00CD5653" w:rsidRPr="00CD5653" w:rsidRDefault="00CD5653" w:rsidP="00CD5653"/>
    <w:p w14:paraId="126CBF63" w14:textId="77777777" w:rsidR="00D362C8" w:rsidRPr="00CD5653" w:rsidRDefault="00D362C8" w:rsidP="00CD5653">
      <w:r w:rsidRPr="00CD5653">
        <w:br w:type="page"/>
      </w:r>
    </w:p>
    <w:p w14:paraId="1E68D67D" w14:textId="7A251CDB" w:rsidR="00D86A8C" w:rsidRDefault="00D86A8C" w:rsidP="00D86A8C"/>
    <w:p w14:paraId="0DC5E0B9" w14:textId="649FA4AE" w:rsidR="00D86A8C" w:rsidRDefault="00D86A8C" w:rsidP="00D86A8C">
      <w:pPr>
        <w:pStyle w:val="Heading1"/>
      </w:pPr>
      <w:bookmarkStart w:id="7" w:name="_Toc523155609"/>
      <w:r w:rsidRPr="00D86A8C">
        <w:rPr>
          <w:rFonts w:hint="eastAsia"/>
        </w:rPr>
        <w:t>local repository 생</w:t>
      </w:r>
      <w:r w:rsidRPr="00D86A8C">
        <w:t>성</w:t>
      </w:r>
      <w:bookmarkEnd w:id="7"/>
    </w:p>
    <w:p w14:paraId="5B7D95A7" w14:textId="2486D4A1" w:rsidR="00900AAE" w:rsidRDefault="00900AAE" w:rsidP="00900AAE"/>
    <w:p w14:paraId="6397F9C1" w14:textId="6D6ABEE5" w:rsidR="00900AAE" w:rsidRDefault="00900AAE" w:rsidP="00900AAE">
      <w:r>
        <w:rPr>
          <w:rFonts w:hint="eastAsia"/>
        </w:rPr>
        <w:t xml:space="preserve">아래 절차는 프로젝트를 </w:t>
      </w:r>
      <w:r>
        <w:t xml:space="preserve">github </w:t>
      </w:r>
      <w:r>
        <w:rPr>
          <w:rFonts w:hint="eastAsia"/>
        </w:rPr>
        <w:t>repository에 처음 등록할 때 필요한 작업이다.</w:t>
      </w:r>
    </w:p>
    <w:p w14:paraId="332A37ED" w14:textId="06E56811" w:rsidR="00900AAE" w:rsidRPr="00900AAE" w:rsidRDefault="00900AAE" w:rsidP="00900AAE">
      <w:r>
        <w:rPr>
          <w:rFonts w:hint="eastAsia"/>
        </w:rPr>
        <w:t>프로젝트 팀장이 최초로 한 번만 수행하면 된다.</w:t>
      </w:r>
    </w:p>
    <w:p w14:paraId="365BA94E" w14:textId="147B9C8B" w:rsidR="00D86A8C" w:rsidRDefault="00D86A8C" w:rsidP="0027649F"/>
    <w:p w14:paraId="5D629457" w14:textId="77777777" w:rsidR="00CD5653" w:rsidRDefault="00CD5653" w:rsidP="00CD5653">
      <w:pPr>
        <w:pStyle w:val="Heading2"/>
      </w:pPr>
      <w:bookmarkStart w:id="8" w:name="_Toc523155610"/>
      <w:r>
        <w:rPr>
          <w:rFonts w:hint="eastAsia"/>
        </w:rPr>
        <w:t>프로젝트 생성</w:t>
      </w:r>
      <w:bookmarkEnd w:id="8"/>
    </w:p>
    <w:p w14:paraId="29E1A9EB" w14:textId="77777777" w:rsidR="00CD5653" w:rsidRDefault="00CD5653" w:rsidP="00CD5653"/>
    <w:p w14:paraId="51406DD1" w14:textId="06836D3B" w:rsidR="00CD5653" w:rsidRDefault="00CD5653" w:rsidP="00CD5653">
      <w:r>
        <w:rPr>
          <w:rFonts w:hint="eastAsia"/>
        </w:rPr>
        <w:t xml:space="preserve">아직 프로젝트를 생성하지 않았다면 </w:t>
      </w:r>
      <w:r>
        <w:t>eclipse</w:t>
      </w:r>
      <w:r>
        <w:rPr>
          <w:rFonts w:hint="eastAsia"/>
        </w:rPr>
        <w:t>에서 프로젝트를 생성하자.</w:t>
      </w:r>
    </w:p>
    <w:p w14:paraId="2FC1D5C6" w14:textId="30178E40" w:rsidR="00CD5653" w:rsidRDefault="00CD5653" w:rsidP="00CD5653"/>
    <w:p w14:paraId="12B90957" w14:textId="77777777" w:rsidR="00CD5653" w:rsidRDefault="00CD5653" w:rsidP="00CD5653"/>
    <w:p w14:paraId="3F96992F" w14:textId="479A6DE2" w:rsidR="00CD5653" w:rsidRDefault="00CD5653" w:rsidP="00CD5653">
      <w:pPr>
        <w:pStyle w:val="Heading2"/>
      </w:pPr>
      <w:bookmarkStart w:id="9" w:name="_Toc523155611"/>
      <w:r>
        <w:rPr>
          <w:rFonts w:hint="eastAsia"/>
        </w:rPr>
        <w:t xml:space="preserve">프로젝트에 </w:t>
      </w:r>
      <w:r>
        <w:t xml:space="preserve">local repository </w:t>
      </w:r>
      <w:r>
        <w:rPr>
          <w:rFonts w:hint="eastAsia"/>
        </w:rPr>
        <w:t>생성</w:t>
      </w:r>
      <w:bookmarkEnd w:id="9"/>
    </w:p>
    <w:p w14:paraId="65313338" w14:textId="77777777" w:rsidR="00CD5653" w:rsidRDefault="00CD5653" w:rsidP="0027649F"/>
    <w:p w14:paraId="1F842915" w14:textId="10D87175" w:rsidR="0027649F" w:rsidRDefault="0027649F" w:rsidP="0027649F">
      <w:r>
        <w:rPr>
          <w:rFonts w:hint="eastAsia"/>
        </w:rPr>
        <w:t xml:space="preserve">프로젝트 소스 코드를 바로 </w:t>
      </w:r>
      <w:r>
        <w:t>remote repository</w:t>
      </w:r>
      <w:r>
        <w:rPr>
          <w:rFonts w:hint="eastAsia"/>
        </w:rPr>
        <w:t>에 저장하는 것이 아니고,</w:t>
      </w:r>
    </w:p>
    <w:p w14:paraId="5A85599D" w14:textId="58A680AB" w:rsidR="0027649F" w:rsidRDefault="0027649F" w:rsidP="0027649F">
      <w:r>
        <w:rPr>
          <w:rFonts w:hint="eastAsia"/>
        </w:rPr>
        <w:t xml:space="preserve">먼저 내 </w:t>
      </w:r>
      <w:r>
        <w:t>PC</w:t>
      </w:r>
      <w:r>
        <w:rPr>
          <w:rFonts w:hint="eastAsia"/>
        </w:rPr>
        <w:t xml:space="preserve">의 </w:t>
      </w:r>
      <w:r>
        <w:t>local repository</w:t>
      </w:r>
      <w:r>
        <w:rPr>
          <w:rFonts w:hint="eastAsia"/>
        </w:rPr>
        <w:t>에 저장한 후에</w:t>
      </w:r>
    </w:p>
    <w:p w14:paraId="3C319A13" w14:textId="345E1F51" w:rsidR="0027649F" w:rsidRDefault="0027649F" w:rsidP="0027649F">
      <w:r>
        <w:rPr>
          <w:rFonts w:hint="eastAsia"/>
        </w:rPr>
        <w:t>remote repository에 업로드 해야 한다.</w:t>
      </w:r>
    </w:p>
    <w:p w14:paraId="19E441EB" w14:textId="0D194CBE" w:rsidR="0027649F" w:rsidRDefault="0027649F" w:rsidP="0027649F"/>
    <w:p w14:paraId="1EA1DD7B" w14:textId="6394E427" w:rsidR="0027649F" w:rsidRDefault="0027649F" w:rsidP="0027649F">
      <w:r>
        <w:rPr>
          <w:rFonts w:hint="eastAsia"/>
        </w:rPr>
        <w:t xml:space="preserve">그래서 내 </w:t>
      </w:r>
      <w:r>
        <w:t>PC</w:t>
      </w:r>
      <w:r>
        <w:rPr>
          <w:rFonts w:hint="eastAsia"/>
        </w:rPr>
        <w:t>에 local repository를 만들어야 한다.</w:t>
      </w:r>
    </w:p>
    <w:p w14:paraId="5BAF11EE" w14:textId="79A21E23" w:rsidR="00900AAE" w:rsidRPr="0027649F" w:rsidRDefault="00900AAE" w:rsidP="0027649F"/>
    <w:p w14:paraId="592A1350" w14:textId="095D8A0E" w:rsidR="0027649F" w:rsidRDefault="009B4CCE" w:rsidP="00392318">
      <w:pPr>
        <w:widowControl/>
        <w:wordWrap/>
        <w:autoSpaceDE/>
        <w:autoSpaceDN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이클립스의 </w:t>
      </w:r>
      <w:r>
        <w:rPr>
          <w:rFonts w:ascii="굴림" w:eastAsia="굴림" w:hAnsi="굴림" w:cs="굴림"/>
          <w:color w:val="000000"/>
          <w:kern w:val="0"/>
          <w:szCs w:val="20"/>
        </w:rPr>
        <w:t xml:space="preserve">project explorer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창에서</w:t>
      </w:r>
    </w:p>
    <w:p w14:paraId="14CAC931" w14:textId="0C03D6AF" w:rsidR="00392318" w:rsidRPr="00392318" w:rsidRDefault="00EC1DE4" w:rsidP="00392318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>프로젝트를 마우스 오른쪽 버튼으로 클릭</w:t>
      </w:r>
      <w:r w:rsidR="00392318" w:rsidRPr="00392318">
        <w:rPr>
          <w:rFonts w:ascii="굴림" w:eastAsia="굴림" w:hAnsi="굴림" w:cs="굴림" w:hint="eastAsia"/>
          <w:color w:val="000000"/>
          <w:kern w:val="0"/>
          <w:szCs w:val="20"/>
        </w:rPr>
        <w:t xml:space="preserve"> - Team - Share Project</w:t>
      </w:r>
    </w:p>
    <w:p w14:paraId="42951812" w14:textId="77777777" w:rsidR="00392318" w:rsidRPr="00392318" w:rsidRDefault="00392318" w:rsidP="00392318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  <w:szCs w:val="24"/>
        </w:rPr>
      </w:pPr>
    </w:p>
    <w:p w14:paraId="6CC93803" w14:textId="032F0A7E" w:rsidR="00392318" w:rsidRDefault="00392318" w:rsidP="00392318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  <w:szCs w:val="24"/>
        </w:rPr>
      </w:pPr>
      <w:r w:rsidRPr="00392318">
        <w:rPr>
          <w:rFonts w:ascii="굴림" w:eastAsia="굴림" w:hAnsi="굴림" w:cs="굴림"/>
          <w:noProof/>
          <w:color w:val="000000"/>
          <w:kern w:val="0"/>
          <w:szCs w:val="20"/>
        </w:rPr>
        <w:drawing>
          <wp:inline distT="0" distB="0" distL="0" distR="0" wp14:anchorId="6BAB22BA" wp14:editId="1F602BD7">
            <wp:extent cx="6840220" cy="3924935"/>
            <wp:effectExtent l="0" t="0" r="0" b="0"/>
            <wp:docPr id="3" name="Picture 3" descr="https://lh3.googleusercontent.com/r4fRGylvwheUb-tg9EPhbndYobS3IeAvYmNMOQSmeOMOIrozxWe8sXlHwdAMG1D89d7CT_a8SoKzT_UcPNRXrgAKdjgASAvvwviIQocybqXfi4SLxFUC6IkqffHZ1-5GKU_OTWp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r4fRGylvwheUb-tg9EPhbndYobS3IeAvYmNMOQSmeOMOIrozxWe8sXlHwdAMG1D89d7CT_a8SoKzT_UcPNRXrgAKdjgASAvvwviIQocybqXfi4SLxFUC6IkqffHZ1-5GKU_OTWpL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23FA4" w14:textId="5BAAC97C" w:rsidR="00062E26" w:rsidRDefault="00062E26" w:rsidP="00392318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kern w:val="0"/>
          <w:sz w:val="24"/>
          <w:szCs w:val="24"/>
        </w:rPr>
        <w:t xml:space="preserve">[Use or create repository in parent folder of project] </w:t>
      </w:r>
      <w:r>
        <w:rPr>
          <w:rFonts w:ascii="굴림" w:eastAsia="굴림" w:hAnsi="굴림" w:cs="굴림" w:hint="eastAsia"/>
          <w:kern w:val="0"/>
          <w:sz w:val="24"/>
          <w:szCs w:val="24"/>
        </w:rPr>
        <w:t>체크박스를 켠다.</w:t>
      </w:r>
    </w:p>
    <w:p w14:paraId="4200821F" w14:textId="2DD41E5C" w:rsidR="00062E26" w:rsidRDefault="00062E26" w:rsidP="00392318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  <w:szCs w:val="24"/>
        </w:rPr>
      </w:pPr>
    </w:p>
    <w:p w14:paraId="3D9D8D62" w14:textId="77777777" w:rsidR="00062E26" w:rsidRPr="00392318" w:rsidRDefault="00062E26" w:rsidP="00392318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  <w:szCs w:val="24"/>
        </w:rPr>
      </w:pPr>
    </w:p>
    <w:p w14:paraId="7E76C43F" w14:textId="77777777" w:rsidR="00392318" w:rsidRPr="00392318" w:rsidRDefault="00392318" w:rsidP="00392318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  <w:szCs w:val="24"/>
        </w:rPr>
      </w:pPr>
    </w:p>
    <w:p w14:paraId="2D539A27" w14:textId="35984B92" w:rsidR="00392318" w:rsidRDefault="00392318" w:rsidP="00392318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  <w:szCs w:val="24"/>
        </w:rPr>
      </w:pPr>
      <w:r w:rsidRPr="00392318">
        <w:rPr>
          <w:rFonts w:ascii="굴림" w:eastAsia="굴림" w:hAnsi="굴림" w:cs="굴림"/>
          <w:noProof/>
          <w:color w:val="000000"/>
          <w:kern w:val="0"/>
          <w:szCs w:val="20"/>
        </w:rPr>
        <w:lastRenderedPageBreak/>
        <w:drawing>
          <wp:inline distT="0" distB="0" distL="0" distR="0" wp14:anchorId="477E8ABB" wp14:editId="5C9D078A">
            <wp:extent cx="6840220" cy="3924935"/>
            <wp:effectExtent l="0" t="0" r="0" b="0"/>
            <wp:docPr id="2" name="Picture 2" descr="https://lh4.googleusercontent.com/KlQrZS1hxzfOoihiSk-9Q60PI8HNAUyf73S2V0-vmJFxOr1qCgtHunaSFPhn638hmGoZtAkwXKmpr1uXk_Kfxvk6n4W_ksqST7bVum_NiKqOBFBf5SULuuAL4gYDUuNfSHzEOn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KlQrZS1hxzfOoihiSk-9Q60PI8HNAUyf73S2V0-vmJFxOr1qCgtHunaSFPhn638hmGoZtAkwXKmpr1uXk_Kfxvk6n4W_ksqST7bVum_NiKqOBFBf5SULuuAL4gYDUuNfSHzEOnf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7F89C" w14:textId="3CFC2C0E" w:rsidR="00062E26" w:rsidRDefault="00062E26" w:rsidP="00392318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kern w:val="0"/>
          <w:sz w:val="24"/>
          <w:szCs w:val="24"/>
        </w:rPr>
        <w:t>1</w:t>
      </w:r>
      <w:r>
        <w:rPr>
          <w:rFonts w:ascii="굴림" w:eastAsia="굴림" w:hAnsi="굴림" w:cs="굴림" w:hint="eastAsia"/>
          <w:kern w:val="0"/>
          <w:sz w:val="24"/>
          <w:szCs w:val="24"/>
        </w:rPr>
        <w:t>번 항목을 클릭하여</w:t>
      </w:r>
    </w:p>
    <w:p w14:paraId="3132E1E3" w14:textId="5F561990" w:rsidR="00062E26" w:rsidRPr="00392318" w:rsidRDefault="00062E26" w:rsidP="00392318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>2번 버튼을 클릭한다.</w:t>
      </w:r>
    </w:p>
    <w:p w14:paraId="7B4D87FB" w14:textId="77777777" w:rsidR="00392318" w:rsidRPr="00392318" w:rsidRDefault="00392318" w:rsidP="00392318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  <w:szCs w:val="24"/>
        </w:rPr>
      </w:pPr>
    </w:p>
    <w:p w14:paraId="6866A2C4" w14:textId="6B2C18D5" w:rsidR="00392318" w:rsidRDefault="00392318" w:rsidP="00392318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  <w:szCs w:val="24"/>
        </w:rPr>
      </w:pPr>
      <w:r w:rsidRPr="00392318">
        <w:rPr>
          <w:rFonts w:ascii="굴림" w:eastAsia="굴림" w:hAnsi="굴림" w:cs="굴림"/>
          <w:noProof/>
          <w:color w:val="000000"/>
          <w:kern w:val="0"/>
          <w:szCs w:val="20"/>
        </w:rPr>
        <w:drawing>
          <wp:inline distT="0" distB="0" distL="0" distR="0" wp14:anchorId="0F3730A6" wp14:editId="5351F8EA">
            <wp:extent cx="6840220" cy="3924935"/>
            <wp:effectExtent l="0" t="0" r="0" b="0"/>
            <wp:docPr id="1" name="Picture 1" descr="https://lh5.googleusercontent.com/HhfaxSrsFUTIwxtGQufmJIwwjtYAC74DWaV5GHhlRPQ436EQx7GRo9C3DxgFQ_ZqNTZP3Tsh4XjuqgqL281AJKTlyZC0FxJr53pSz50d5-7pEsGb9h9NtukUjPfqNStQdD-Twd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HhfaxSrsFUTIwxtGQufmJIwwjtYAC74DWaV5GHhlRPQ436EQx7GRo9C3DxgFQ_ZqNTZP3Tsh4XjuqgqL281AJKTlyZC0FxJr53pSz50d5-7pEsGb9h9NtukUjPfqNStQdD-TwdIx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1A1F0" w14:textId="033707FA" w:rsidR="0027649F" w:rsidRPr="000A294D" w:rsidRDefault="0027649F" w:rsidP="00392318">
      <w:pPr>
        <w:widowControl/>
        <w:wordWrap/>
        <w:autoSpaceDE/>
        <w:autoSpaceDN/>
      </w:pPr>
    </w:p>
    <w:p w14:paraId="7139C4CE" w14:textId="3E812E78" w:rsidR="0027649F" w:rsidRPr="000A294D" w:rsidRDefault="0027649F" w:rsidP="00392318">
      <w:pPr>
        <w:widowControl/>
        <w:wordWrap/>
        <w:autoSpaceDE/>
        <w:autoSpaceDN/>
      </w:pPr>
      <w:r w:rsidRPr="000A294D">
        <w:t>Finish 버튼을</w:t>
      </w:r>
      <w:r w:rsidRPr="000A294D">
        <w:rPr>
          <w:rFonts w:hint="eastAsia"/>
        </w:rPr>
        <w:t xml:space="preserve"> 클릭하면 </w:t>
      </w:r>
    </w:p>
    <w:p w14:paraId="7CE07540" w14:textId="5B4F94BB" w:rsidR="0027649F" w:rsidRPr="000A294D" w:rsidRDefault="0027649F" w:rsidP="00392318">
      <w:pPr>
        <w:widowControl/>
        <w:wordWrap/>
        <w:autoSpaceDE/>
        <w:autoSpaceDN/>
      </w:pPr>
      <w:r w:rsidRPr="000A294D">
        <w:t>프로젝트</w:t>
      </w:r>
      <w:r w:rsidRPr="000A294D">
        <w:rPr>
          <w:rFonts w:hint="eastAsia"/>
        </w:rPr>
        <w:t xml:space="preserve"> 폴더 아래에 </w:t>
      </w:r>
      <w:r w:rsidRPr="000A294D">
        <w:t>.git 폴더가</w:t>
      </w:r>
      <w:r w:rsidRPr="000A294D">
        <w:rPr>
          <w:rFonts w:hint="eastAsia"/>
        </w:rPr>
        <w:t xml:space="preserve"> 생성된다.</w:t>
      </w:r>
    </w:p>
    <w:p w14:paraId="1709A9B2" w14:textId="5E66E57B" w:rsidR="0027649F" w:rsidRPr="000A294D" w:rsidRDefault="0027649F" w:rsidP="00392318">
      <w:pPr>
        <w:widowControl/>
        <w:wordWrap/>
        <w:autoSpaceDE/>
        <w:autoSpaceDN/>
      </w:pPr>
      <w:r w:rsidRPr="000A294D">
        <w:t>이</w:t>
      </w:r>
      <w:r w:rsidRPr="000A294D">
        <w:rPr>
          <w:rFonts w:hint="eastAsia"/>
        </w:rPr>
        <w:t xml:space="preserve"> 폴더가 </w:t>
      </w:r>
      <w:r w:rsidRPr="000A294D">
        <w:t>local repository 이다</w:t>
      </w:r>
      <w:r w:rsidRPr="000A294D">
        <w:rPr>
          <w:rFonts w:hint="eastAsia"/>
        </w:rPr>
        <w:t>.</w:t>
      </w:r>
    </w:p>
    <w:p w14:paraId="2C7E8EA7" w14:textId="79423757" w:rsidR="0027649F" w:rsidRDefault="0027649F" w:rsidP="00392318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  <w:szCs w:val="24"/>
        </w:rPr>
      </w:pPr>
    </w:p>
    <w:p w14:paraId="7C520B40" w14:textId="0B69055F" w:rsidR="0027649F" w:rsidRDefault="0027649F" w:rsidP="00392318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  <w:szCs w:val="24"/>
        </w:rPr>
      </w:pPr>
    </w:p>
    <w:p w14:paraId="56FFB7B2" w14:textId="77777777" w:rsidR="0027649F" w:rsidRPr="00392318" w:rsidRDefault="0027649F" w:rsidP="00392318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  <w:szCs w:val="24"/>
        </w:rPr>
      </w:pPr>
    </w:p>
    <w:p w14:paraId="447F1956" w14:textId="77777777" w:rsidR="00B12C18" w:rsidRDefault="00B12C18" w:rsidP="00392318"/>
    <w:p w14:paraId="09F95E54" w14:textId="6A849D2D" w:rsidR="00392318" w:rsidRDefault="00392318" w:rsidP="00CD5653">
      <w:pPr>
        <w:pStyle w:val="Heading2"/>
      </w:pPr>
      <w:bookmarkStart w:id="10" w:name="_Toc523155612"/>
      <w:r w:rsidRPr="00CD5653">
        <w:rPr>
          <w:rFonts w:hint="eastAsia"/>
        </w:rPr>
        <w:t>.gi</w:t>
      </w:r>
      <w:r w:rsidRPr="00CD5653">
        <w:t xml:space="preserve">tignore </w:t>
      </w:r>
      <w:r w:rsidR="00CD5653" w:rsidRPr="00CD5653">
        <w:t>파일</w:t>
      </w:r>
      <w:r w:rsidR="00CD5653" w:rsidRPr="00CD5653">
        <w:rPr>
          <w:rFonts w:hint="eastAsia"/>
        </w:rPr>
        <w:t xml:space="preserve"> </w:t>
      </w:r>
      <w:r w:rsidRPr="00CD5653">
        <w:rPr>
          <w:rFonts w:hint="eastAsia"/>
        </w:rPr>
        <w:t>생성</w:t>
      </w:r>
      <w:bookmarkEnd w:id="10"/>
    </w:p>
    <w:p w14:paraId="07BBF540" w14:textId="77777777" w:rsidR="00A215AC" w:rsidRDefault="00A215AC" w:rsidP="00A215AC">
      <w:pPr>
        <w:wordWrap/>
        <w:adjustRightInd w:val="0"/>
        <w:rPr>
          <w:rFonts w:cs="굴림체"/>
          <w:kern w:val="0"/>
          <w:szCs w:val="20"/>
        </w:rPr>
      </w:pPr>
      <w:r>
        <w:rPr>
          <w:rFonts w:cs="굴림체"/>
          <w:kern w:val="0"/>
          <w:szCs w:val="20"/>
        </w:rPr>
        <w:t xml:space="preserve">.gitignore </w:t>
      </w:r>
      <w:r>
        <w:rPr>
          <w:rFonts w:cs="굴림체" w:hint="eastAsia"/>
          <w:kern w:val="0"/>
          <w:szCs w:val="20"/>
        </w:rPr>
        <w:t>파일에 폴더나 파일의 경로명을 적어주면,</w:t>
      </w:r>
    </w:p>
    <w:p w14:paraId="50BC4A87" w14:textId="77777777" w:rsidR="00A215AC" w:rsidRDefault="00A215AC" w:rsidP="00A215AC">
      <w:pPr>
        <w:wordWrap/>
        <w:adjustRightInd w:val="0"/>
        <w:rPr>
          <w:rFonts w:cs="굴림체"/>
          <w:kern w:val="0"/>
          <w:szCs w:val="20"/>
        </w:rPr>
      </w:pPr>
      <w:r>
        <w:rPr>
          <w:rFonts w:cs="굴림체" w:hint="eastAsia"/>
          <w:kern w:val="0"/>
          <w:szCs w:val="20"/>
        </w:rPr>
        <w:t>그 폴더와 파일은</w:t>
      </w:r>
      <w:r>
        <w:rPr>
          <w:rFonts w:cs="굴림체"/>
          <w:kern w:val="0"/>
          <w:szCs w:val="20"/>
        </w:rPr>
        <w:t xml:space="preserve"> repository</w:t>
      </w:r>
      <w:r>
        <w:rPr>
          <w:rFonts w:cs="굴림체" w:hint="eastAsia"/>
          <w:kern w:val="0"/>
          <w:szCs w:val="20"/>
        </w:rPr>
        <w:t>에 등록되지 않고 무시된다.</w:t>
      </w:r>
    </w:p>
    <w:p w14:paraId="6283F24F" w14:textId="77777777" w:rsidR="00A215AC" w:rsidRDefault="00A215AC" w:rsidP="00A215AC"/>
    <w:p w14:paraId="7C8EA77A" w14:textId="7AF3B5A9" w:rsidR="00A215AC" w:rsidRDefault="00A215AC" w:rsidP="00A215AC"/>
    <w:p w14:paraId="728D02FC" w14:textId="758DD443" w:rsidR="00A215AC" w:rsidRDefault="00A215AC" w:rsidP="00A215AC">
      <w:pPr>
        <w:pStyle w:val="Heading3"/>
      </w:pPr>
      <w:r>
        <w:rPr>
          <w:rFonts w:hint="eastAsia"/>
        </w:rPr>
        <w:t>j</w:t>
      </w:r>
      <w:r>
        <w:t xml:space="preserve">ava </w:t>
      </w:r>
      <w:r>
        <w:rPr>
          <w:rFonts w:hint="eastAsia"/>
        </w:rPr>
        <w:t>프로젝트인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</w:p>
    <w:p w14:paraId="01DE907B" w14:textId="2E8C6D4D" w:rsidR="00A215AC" w:rsidRPr="00153362" w:rsidRDefault="00A215AC" w:rsidP="00A215AC">
      <w:pPr>
        <w:rPr>
          <w:rFonts w:hint="eastAsia"/>
        </w:rPr>
      </w:pPr>
      <w:r>
        <w:t>.</w:t>
      </w:r>
      <w:r>
        <w:rPr>
          <w:rFonts w:hint="eastAsia"/>
        </w:rPr>
        <w:t>gitignore</w:t>
      </w:r>
      <w: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생성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215AC" w14:paraId="6D6D2E00" w14:textId="77777777" w:rsidTr="00A215AC">
        <w:tc>
          <w:tcPr>
            <w:tcW w:w="10456" w:type="dxa"/>
          </w:tcPr>
          <w:p w14:paraId="4B5DED80" w14:textId="5BF988F7" w:rsidR="00A215AC" w:rsidRDefault="00A215AC" w:rsidP="00A215AC">
            <w:pPr>
              <w:rPr>
                <w:rFonts w:hint="eastAsia"/>
              </w:rPr>
            </w:pPr>
            <w:r>
              <w:rPr>
                <w:rFonts w:hint="eastAsia"/>
              </w:rPr>
              <w:t>/b</w:t>
            </w:r>
            <w:r>
              <w:t>in/</w:t>
            </w:r>
          </w:p>
        </w:tc>
      </w:tr>
    </w:tbl>
    <w:p w14:paraId="5D151030" w14:textId="3E3FDD66" w:rsidR="00A215AC" w:rsidRDefault="00A215AC" w:rsidP="00A215AC"/>
    <w:p w14:paraId="4C88A515" w14:textId="79AACC00" w:rsidR="007A6B11" w:rsidRDefault="007A6B11" w:rsidP="007A6B11">
      <w:r>
        <w:t>/</w:t>
      </w:r>
      <w:r>
        <w:t>bin</w:t>
      </w:r>
      <w:r>
        <w:t xml:space="preserve">/ </w:t>
      </w:r>
      <w:r>
        <w:rPr>
          <w:rFonts w:hint="eastAsia"/>
        </w:rPr>
        <w:t>폴더는 Java</w:t>
      </w:r>
      <w:r>
        <w:t xml:space="preserve"> </w:t>
      </w:r>
      <w:r>
        <w:rPr>
          <w:rFonts w:hint="eastAsia"/>
        </w:rPr>
        <w:t>소스를 컴파일하여 생성된 *.</w:t>
      </w:r>
      <w:r>
        <w:t xml:space="preserve">class </w:t>
      </w:r>
      <w:r>
        <w:rPr>
          <w:rFonts w:hint="eastAsia"/>
        </w:rPr>
        <w:t>파일이 저장되는 곳이다.</w:t>
      </w:r>
    </w:p>
    <w:p w14:paraId="3131EC46" w14:textId="77777777" w:rsidR="007A6B11" w:rsidRDefault="007A6B11" w:rsidP="007A6B11">
      <w:r>
        <w:rPr>
          <w:rFonts w:hint="eastAsia"/>
        </w:rPr>
        <w:t xml:space="preserve">이 파일들을 </w:t>
      </w:r>
      <w:r>
        <w:t>repository</w:t>
      </w:r>
      <w:r>
        <w:rPr>
          <w:rFonts w:hint="eastAsia"/>
        </w:rPr>
        <w:t>에 등록할 필요없다.</w:t>
      </w:r>
    </w:p>
    <w:p w14:paraId="331D5677" w14:textId="77777777" w:rsidR="007A6B11" w:rsidRPr="007A6B11" w:rsidRDefault="007A6B11" w:rsidP="00A215AC">
      <w:pPr>
        <w:rPr>
          <w:rFonts w:hint="eastAsia"/>
        </w:rPr>
      </w:pPr>
    </w:p>
    <w:p w14:paraId="28E9C7BF" w14:textId="23ECBE64" w:rsidR="00A76FE5" w:rsidRDefault="007A6B11" w:rsidP="00A215AC">
      <w:r>
        <w:rPr>
          <w:noProof/>
        </w:rPr>
        <w:drawing>
          <wp:inline distT="0" distB="0" distL="0" distR="0" wp14:anchorId="4C50CBAF" wp14:editId="52A2CBBE">
            <wp:extent cx="2428875" cy="14382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A370" w14:textId="2F0CA616" w:rsidR="00A76FE5" w:rsidRDefault="00A76FE5" w:rsidP="00A215AC"/>
    <w:p w14:paraId="134C77A8" w14:textId="28611157" w:rsidR="00A76FE5" w:rsidRDefault="00A76FE5" w:rsidP="00A215AC"/>
    <w:p w14:paraId="2EE2FB77" w14:textId="77777777" w:rsidR="007A6B11" w:rsidRPr="00A215AC" w:rsidRDefault="007A6B11" w:rsidP="00A215AC">
      <w:pPr>
        <w:rPr>
          <w:rFonts w:hint="eastAsia"/>
        </w:rPr>
      </w:pPr>
      <w:bookmarkStart w:id="11" w:name="_GoBack"/>
      <w:bookmarkEnd w:id="11"/>
    </w:p>
    <w:p w14:paraId="6968A3CA" w14:textId="19512B6E" w:rsidR="00530DFE" w:rsidRPr="00530DFE" w:rsidRDefault="00530DFE" w:rsidP="00530DFE">
      <w:pPr>
        <w:pStyle w:val="Heading3"/>
        <w:rPr>
          <w:rFonts w:hint="eastAsia"/>
        </w:rPr>
      </w:pPr>
      <w:r>
        <w:rPr>
          <w:rFonts w:hint="eastAsia"/>
        </w:rPr>
        <w:t>s</w:t>
      </w:r>
      <w:r>
        <w:t xml:space="preserve">pring </w:t>
      </w:r>
      <w:r>
        <w:rPr>
          <w:rFonts w:hint="eastAsia"/>
        </w:rPr>
        <w:t>프로젝트의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</w:p>
    <w:p w14:paraId="39E713C6" w14:textId="3A255269" w:rsidR="00153362" w:rsidRPr="00153362" w:rsidRDefault="00153362" w:rsidP="00153362">
      <w:r>
        <w:t>.</w:t>
      </w:r>
      <w:r>
        <w:rPr>
          <w:rFonts w:hint="eastAsia"/>
        </w:rPr>
        <w:t>gitignore</w:t>
      </w:r>
      <w:r>
        <w:t xml:space="preserve"> </w:t>
      </w:r>
      <w:r>
        <w:rPr>
          <w:rFonts w:hint="eastAsia"/>
        </w:rPr>
        <w:t>파일</w:t>
      </w:r>
      <w:r w:rsidR="00A215AC">
        <w:rPr>
          <w:rFonts w:hint="eastAsia"/>
        </w:rPr>
        <w:t xml:space="preserve"> 생성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D5653" w14:paraId="2A1147AE" w14:textId="77777777" w:rsidTr="00CD5653">
        <w:tc>
          <w:tcPr>
            <w:tcW w:w="10456" w:type="dxa"/>
          </w:tcPr>
          <w:p w14:paraId="68E4BC1B" w14:textId="121EAD42" w:rsidR="00CD5653" w:rsidRPr="000B0519" w:rsidRDefault="000B0519" w:rsidP="000B0519">
            <w:pPr>
              <w:wordWrap/>
              <w:adjustRightInd w:val="0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kern w:val="0"/>
                <w:szCs w:val="20"/>
              </w:rPr>
              <w:t>/target/</w:t>
            </w:r>
          </w:p>
        </w:tc>
      </w:tr>
    </w:tbl>
    <w:p w14:paraId="66321E72" w14:textId="6C1F550B" w:rsidR="00CD5653" w:rsidRDefault="00CD5653" w:rsidP="00CD5653"/>
    <w:p w14:paraId="5559E155" w14:textId="77777777" w:rsidR="000B0519" w:rsidRDefault="000B0519" w:rsidP="00CD5653">
      <w:r>
        <w:t>/</w:t>
      </w:r>
      <w:r>
        <w:rPr>
          <w:rFonts w:hint="eastAsia"/>
        </w:rPr>
        <w:t>t</w:t>
      </w:r>
      <w:r>
        <w:t xml:space="preserve">arget/ </w:t>
      </w:r>
      <w:r>
        <w:rPr>
          <w:rFonts w:hint="eastAsia"/>
        </w:rPr>
        <w:t>폴더는 Java</w:t>
      </w:r>
      <w:r>
        <w:t xml:space="preserve"> </w:t>
      </w:r>
      <w:r>
        <w:rPr>
          <w:rFonts w:hint="eastAsia"/>
        </w:rPr>
        <w:t>소스를 컴파일하여 생성된 *.</w:t>
      </w:r>
      <w:r>
        <w:t xml:space="preserve">class </w:t>
      </w:r>
      <w:r>
        <w:rPr>
          <w:rFonts w:hint="eastAsia"/>
        </w:rPr>
        <w:t>파일이 저장되는 곳이다.</w:t>
      </w:r>
    </w:p>
    <w:p w14:paraId="620DEC5D" w14:textId="5909F31A" w:rsidR="000B0519" w:rsidRDefault="000B0519" w:rsidP="00CD5653">
      <w:r>
        <w:rPr>
          <w:rFonts w:hint="eastAsia"/>
        </w:rPr>
        <w:t xml:space="preserve">이 파일들을 </w:t>
      </w:r>
      <w:r>
        <w:t>repository</w:t>
      </w:r>
      <w:r>
        <w:rPr>
          <w:rFonts w:hint="eastAsia"/>
        </w:rPr>
        <w:t>에 등록할 필요없다.</w:t>
      </w:r>
    </w:p>
    <w:p w14:paraId="30F2383E" w14:textId="77777777" w:rsidR="000B0519" w:rsidRPr="00CD5653" w:rsidRDefault="000B0519" w:rsidP="00CD5653"/>
    <w:p w14:paraId="5C24272C" w14:textId="47BCD905" w:rsidR="00CD5653" w:rsidRDefault="00CD5653" w:rsidP="00392318">
      <w:pPr>
        <w:wordWrap/>
        <w:adjustRightInd w:val="0"/>
        <w:rPr>
          <w:rFonts w:cs="굴림체"/>
          <w:kern w:val="0"/>
          <w:szCs w:val="20"/>
        </w:rPr>
      </w:pPr>
      <w:r>
        <w:rPr>
          <w:noProof/>
        </w:rPr>
        <w:drawing>
          <wp:inline distT="0" distB="0" distL="0" distR="0" wp14:anchorId="3234F51B" wp14:editId="34ABD304">
            <wp:extent cx="2466975" cy="24193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6E48" w14:textId="77777777" w:rsidR="00CD5653" w:rsidRDefault="00CD5653" w:rsidP="00392318">
      <w:pPr>
        <w:wordWrap/>
        <w:adjustRightInd w:val="0"/>
        <w:rPr>
          <w:rFonts w:cs="굴림체"/>
          <w:kern w:val="0"/>
          <w:szCs w:val="20"/>
        </w:rPr>
      </w:pPr>
    </w:p>
    <w:p w14:paraId="2C556D5D" w14:textId="52EB258F" w:rsidR="009B4CCE" w:rsidRDefault="009B4CCE">
      <w:pPr>
        <w:widowControl/>
        <w:wordWrap/>
        <w:autoSpaceDE/>
        <w:autoSpaceDN/>
        <w:spacing w:after="160" w:line="259" w:lineRule="auto"/>
        <w:jc w:val="both"/>
        <w:rPr>
          <w:rFonts w:cs="굴림체"/>
          <w:kern w:val="0"/>
          <w:szCs w:val="20"/>
        </w:rPr>
      </w:pPr>
      <w:r>
        <w:rPr>
          <w:rFonts w:cs="굴림체"/>
          <w:kern w:val="0"/>
          <w:szCs w:val="20"/>
        </w:rPr>
        <w:br w:type="page"/>
      </w:r>
    </w:p>
    <w:p w14:paraId="6B80616D" w14:textId="4B987CC5" w:rsidR="009B4CCE" w:rsidRDefault="009B4CCE" w:rsidP="00101977">
      <w:pPr>
        <w:pStyle w:val="Heading2"/>
      </w:pPr>
      <w:bookmarkStart w:id="12" w:name="_Toc523155613"/>
      <w:r>
        <w:lastRenderedPageBreak/>
        <w:t>local repository</w:t>
      </w:r>
      <w:r>
        <w:rPr>
          <w:rFonts w:hint="eastAsia"/>
        </w:rPr>
        <w:t xml:space="preserve">에 </w:t>
      </w:r>
      <w:r>
        <w:t>commit</w:t>
      </w:r>
      <w:bookmarkEnd w:id="12"/>
    </w:p>
    <w:p w14:paraId="76EEF8AB" w14:textId="16C405A6" w:rsidR="009B4CCE" w:rsidRDefault="009B4CCE" w:rsidP="009B4CCE"/>
    <w:p w14:paraId="66B92138" w14:textId="1752A584" w:rsidR="009B4CCE" w:rsidRDefault="009B4CCE" w:rsidP="009B4CCE">
      <w:r>
        <w:rPr>
          <w:rFonts w:hint="eastAsia"/>
        </w:rPr>
        <w:t xml:space="preserve">수정된 소스 파일들을 </w:t>
      </w:r>
      <w:r>
        <w:t>local repository</w:t>
      </w:r>
      <w:r>
        <w:rPr>
          <w:rFonts w:hint="eastAsia"/>
        </w:rPr>
        <w:t xml:space="preserve">에 등록하는 것을 </w:t>
      </w:r>
      <w:r w:rsidRPr="000A294D">
        <w:rPr>
          <w:highlight w:val="yellow"/>
        </w:rPr>
        <w:t>commit</w:t>
      </w:r>
      <w:r>
        <w:t xml:space="preserve"> </w:t>
      </w:r>
      <w:r>
        <w:rPr>
          <w:rFonts w:hint="eastAsia"/>
        </w:rPr>
        <w:t>라고 한다.</w:t>
      </w:r>
    </w:p>
    <w:p w14:paraId="3B106D9C" w14:textId="69AFB943" w:rsidR="009B4CCE" w:rsidRPr="009B4CCE" w:rsidRDefault="009B4CCE" w:rsidP="009B4CCE"/>
    <w:p w14:paraId="15632FBC" w14:textId="580D712E" w:rsidR="009B4CCE" w:rsidRDefault="009B4CCE" w:rsidP="009B4CCE">
      <w:r>
        <w:rPr>
          <w:rFonts w:hint="eastAsia"/>
        </w:rPr>
        <w:t xml:space="preserve">이클립스 </w:t>
      </w:r>
      <w:r>
        <w:t xml:space="preserve">Project Explorer </w:t>
      </w:r>
      <w:r>
        <w:rPr>
          <w:rFonts w:hint="eastAsia"/>
        </w:rPr>
        <w:t>창에서</w:t>
      </w:r>
    </w:p>
    <w:p w14:paraId="645140FB" w14:textId="57824150" w:rsidR="00392318" w:rsidRDefault="00EC1DE4" w:rsidP="009B4CCE">
      <w:r>
        <w:rPr>
          <w:rFonts w:hint="eastAsia"/>
        </w:rPr>
        <w:t>프로젝트를 마우스 오른쪽 버튼으로 클릭</w:t>
      </w:r>
      <w:r w:rsidR="000A294D">
        <w:rPr>
          <w:rFonts w:hint="eastAsia"/>
        </w:rPr>
        <w:t xml:space="preserve"> </w:t>
      </w:r>
      <w:r w:rsidR="00101977">
        <w:t>- Team - C</w:t>
      </w:r>
      <w:r w:rsidR="00392318">
        <w:rPr>
          <w:rFonts w:hint="eastAsia"/>
        </w:rPr>
        <w:t>ommit</w:t>
      </w:r>
    </w:p>
    <w:p w14:paraId="7747BD3A" w14:textId="29DCD7CA" w:rsidR="0027649F" w:rsidRPr="0027649F" w:rsidRDefault="0027649F" w:rsidP="0027649F"/>
    <w:p w14:paraId="1C36BFDE" w14:textId="620BF47C" w:rsidR="00392318" w:rsidRDefault="00AB4A68" w:rsidP="00392318">
      <w:r>
        <w:rPr>
          <w:noProof/>
        </w:rPr>
        <w:drawing>
          <wp:inline distT="0" distB="0" distL="0" distR="0" wp14:anchorId="0421958A" wp14:editId="26146CA9">
            <wp:extent cx="5734086" cy="42501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233" cy="42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F295C" w14:textId="33AF48E0" w:rsidR="00AB4A68" w:rsidRDefault="00AB4A68" w:rsidP="00392318"/>
    <w:p w14:paraId="668B7DEF" w14:textId="67F4FFE3" w:rsidR="00AB4A68" w:rsidRDefault="00AB4A68" w:rsidP="00392318">
      <w:r>
        <w:rPr>
          <w:rFonts w:hint="eastAsia"/>
        </w:rPr>
        <w:t>파일의 내용이 수정되었기 때문에 repository에 등록해야할 파일 목록이</w:t>
      </w:r>
    </w:p>
    <w:p w14:paraId="6E2518CF" w14:textId="7743BE4E" w:rsidR="00AB4A68" w:rsidRDefault="00AB4A68" w:rsidP="00392318">
      <w:r>
        <w:rPr>
          <w:rFonts w:hint="eastAsia"/>
        </w:rPr>
        <w:t>영역1에 나열된다.</w:t>
      </w:r>
    </w:p>
    <w:p w14:paraId="069F77A9" w14:textId="10B36847" w:rsidR="00AB4A68" w:rsidRDefault="00AB4A68" w:rsidP="00392318"/>
    <w:p w14:paraId="23C7191C" w14:textId="11358363" w:rsidR="00AB4A68" w:rsidRDefault="00AB4A68" w:rsidP="00AB4A68">
      <w:r>
        <w:rPr>
          <w:rFonts w:hint="eastAsia"/>
        </w:rPr>
        <w:t xml:space="preserve">영역2은 </w:t>
      </w:r>
      <w:r>
        <w:t>repository</w:t>
      </w:r>
      <w:r>
        <w:rPr>
          <w:rFonts w:hint="eastAsia"/>
        </w:rPr>
        <w:t>에 등록할 파일 목록이다.</w:t>
      </w:r>
    </w:p>
    <w:p w14:paraId="509B605B" w14:textId="1ED85FF8" w:rsidR="00AB4A68" w:rsidRDefault="00AB4A68" w:rsidP="00392318">
      <w:r>
        <w:t>repository</w:t>
      </w:r>
      <w:r>
        <w:rPr>
          <w:rFonts w:hint="eastAsia"/>
        </w:rPr>
        <w:t>에 등록할 파일들을 영역1에서 영역2로 드래그 드롭해야 한다.</w:t>
      </w:r>
    </w:p>
    <w:p w14:paraId="42D542FC" w14:textId="519C262C" w:rsidR="00AB4A68" w:rsidRDefault="00AB4A68" w:rsidP="00392318">
      <w:r>
        <w:rPr>
          <w:rFonts w:hint="eastAsia"/>
        </w:rPr>
        <w:t>등록하지 않을 특별한 이유가 없다면, 영역1의 모든 파일을 영역2에 드래그 드롭하자.</w:t>
      </w:r>
    </w:p>
    <w:p w14:paraId="0649657F" w14:textId="45DB0419" w:rsidR="00AB4A68" w:rsidRPr="00AB4A68" w:rsidRDefault="00AB4A68" w:rsidP="00392318"/>
    <w:p w14:paraId="7E391AB4" w14:textId="14DBCBE0" w:rsidR="00AB4A68" w:rsidRDefault="00AB4A68" w:rsidP="00392318">
      <w:r>
        <w:rPr>
          <w:rFonts w:hint="eastAsia"/>
        </w:rPr>
        <w:t>repository에 등록하지 않아야할 대표적인 파일은</w:t>
      </w:r>
    </w:p>
    <w:p w14:paraId="4F290C64" w14:textId="1E5B8187" w:rsidR="00AB4A68" w:rsidRDefault="00AB4A68" w:rsidP="00392318">
      <w:r>
        <w:rPr>
          <w:rFonts w:hint="eastAsia"/>
        </w:rPr>
        <w:t xml:space="preserve">서버 </w:t>
      </w:r>
      <w:r>
        <w:t xml:space="preserve">IP </w:t>
      </w:r>
      <w:r>
        <w:rPr>
          <w:rFonts w:hint="eastAsia"/>
        </w:rPr>
        <w:t>주소에 계정 비밀번호가 등록된 설정파일이다.</w:t>
      </w:r>
    </w:p>
    <w:p w14:paraId="3784E49F" w14:textId="03F12792" w:rsidR="00AB4A68" w:rsidRDefault="00AB4A68" w:rsidP="00392318"/>
    <w:p w14:paraId="5587B3D3" w14:textId="36DD1F9F" w:rsidR="00AB4A68" w:rsidRDefault="00AB4A68" w:rsidP="00392318">
      <w:r>
        <w:rPr>
          <w:rFonts w:hint="eastAsia"/>
        </w:rPr>
        <w:t>영역2에 간단한 설명을 적는다.</w:t>
      </w:r>
    </w:p>
    <w:p w14:paraId="2BB10D2F" w14:textId="2EE2AF7F" w:rsidR="00AB4A68" w:rsidRPr="00AB4A68" w:rsidRDefault="00AB4A68" w:rsidP="00392318"/>
    <w:p w14:paraId="49735475" w14:textId="010B231A" w:rsidR="00AB4A68" w:rsidRDefault="00AB4A68" w:rsidP="00392318">
      <w:r>
        <w:rPr>
          <w:rFonts w:hint="eastAsia"/>
        </w:rPr>
        <w:t>[</w:t>
      </w:r>
      <w:r>
        <w:t xml:space="preserve">Commit] </w:t>
      </w:r>
      <w:r>
        <w:rPr>
          <w:rFonts w:hint="eastAsia"/>
        </w:rPr>
        <w:t xml:space="preserve">버튼을 클릭하면, 영역2에 나열된 파일들이 </w:t>
      </w:r>
      <w:r>
        <w:t>local repository</w:t>
      </w:r>
      <w:r>
        <w:rPr>
          <w:rFonts w:hint="eastAsia"/>
        </w:rPr>
        <w:t>에 등록된다.</w:t>
      </w:r>
    </w:p>
    <w:p w14:paraId="234E4BBA" w14:textId="27D6AB9D" w:rsidR="000A294D" w:rsidRDefault="000A294D" w:rsidP="00392318">
      <w:r>
        <w:rPr>
          <w:rFonts w:hint="eastAsia"/>
        </w:rPr>
        <w:t xml:space="preserve">수정된 파일들을 </w:t>
      </w:r>
      <w:r>
        <w:t>local repository</w:t>
      </w:r>
      <w:r>
        <w:rPr>
          <w:rFonts w:hint="eastAsia"/>
        </w:rPr>
        <w:t xml:space="preserve">에 등록하는 것을 </w:t>
      </w:r>
      <w:r w:rsidRPr="000A294D">
        <w:rPr>
          <w:highlight w:val="yellow"/>
        </w:rPr>
        <w:t>commit</w:t>
      </w:r>
      <w:r>
        <w:t xml:space="preserve"> </w:t>
      </w:r>
      <w:r>
        <w:rPr>
          <w:rFonts w:hint="eastAsia"/>
        </w:rPr>
        <w:t>라고 한다.</w:t>
      </w:r>
    </w:p>
    <w:p w14:paraId="6CA9EA6D" w14:textId="77777777" w:rsidR="00AB4A68" w:rsidRPr="000A294D" w:rsidRDefault="00AB4A68" w:rsidP="00392318"/>
    <w:p w14:paraId="52F8A518" w14:textId="77777777" w:rsidR="00900AAE" w:rsidRDefault="00AB4A68" w:rsidP="00392318">
      <w:r>
        <w:t xml:space="preserve">[Commit and Push] </w:t>
      </w:r>
      <w:r>
        <w:rPr>
          <w:rFonts w:hint="eastAsia"/>
        </w:rPr>
        <w:t>버튼을 클릭하면,</w:t>
      </w:r>
      <w:r>
        <w:t xml:space="preserve"> local repository</w:t>
      </w:r>
      <w:r w:rsidR="000A294D">
        <w:rPr>
          <w:rFonts w:hint="eastAsia"/>
        </w:rPr>
        <w:t>에</w:t>
      </w:r>
      <w:r w:rsidR="000A294D">
        <w:t xml:space="preserve"> </w:t>
      </w:r>
      <w:r w:rsidR="000A294D">
        <w:rPr>
          <w:rFonts w:hint="eastAsia"/>
        </w:rPr>
        <w:t xml:space="preserve">등록되고, </w:t>
      </w:r>
    </w:p>
    <w:p w14:paraId="51172C09" w14:textId="07047767" w:rsidR="00900AAE" w:rsidRDefault="000A294D" w:rsidP="00392318">
      <w:r>
        <w:rPr>
          <w:rFonts w:hint="eastAsia"/>
        </w:rPr>
        <w:t>바로 이어서</w:t>
      </w:r>
      <w:r w:rsidR="00AB4A68">
        <w:rPr>
          <w:rFonts w:hint="eastAsia"/>
        </w:rPr>
        <w:t xml:space="preserve"> </w:t>
      </w:r>
      <w:r w:rsidR="00AB4A68">
        <w:t>remote repository</w:t>
      </w:r>
      <w:r w:rsidR="00AB4A68">
        <w:rPr>
          <w:rFonts w:hint="eastAsia"/>
        </w:rPr>
        <w:t>에</w:t>
      </w:r>
      <w:r>
        <w:rPr>
          <w:rFonts w:hint="eastAsia"/>
        </w:rPr>
        <w:t xml:space="preserve"> 업로드 된다.</w:t>
      </w:r>
      <w:r>
        <w:t xml:space="preserve"> </w:t>
      </w:r>
    </w:p>
    <w:p w14:paraId="53CFCDEA" w14:textId="77777777" w:rsidR="00900AAE" w:rsidRDefault="00900AAE" w:rsidP="00392318"/>
    <w:p w14:paraId="7545AA6A" w14:textId="05D9CFB5" w:rsidR="000A294D" w:rsidRDefault="000A294D" w:rsidP="00392318">
      <w:r>
        <w:t>repository</w:t>
      </w:r>
      <w:r>
        <w:rPr>
          <w:rFonts w:hint="eastAsia"/>
        </w:rPr>
        <w:t xml:space="preserve">에 등록된 내용을 </w:t>
      </w:r>
      <w:r>
        <w:t>remote repository</w:t>
      </w:r>
      <w:r>
        <w:rPr>
          <w:rFonts w:hint="eastAsia"/>
        </w:rPr>
        <w:t xml:space="preserve">에 업로드 하는 것을 </w:t>
      </w:r>
      <w:r w:rsidRPr="000A294D">
        <w:rPr>
          <w:highlight w:val="yellow"/>
        </w:rPr>
        <w:t>push</w:t>
      </w:r>
      <w:r>
        <w:t xml:space="preserve"> </w:t>
      </w:r>
      <w:r>
        <w:rPr>
          <w:rFonts w:hint="eastAsia"/>
        </w:rPr>
        <w:t>라고 한다.</w:t>
      </w:r>
    </w:p>
    <w:p w14:paraId="36645474" w14:textId="38CB76B7" w:rsidR="00101977" w:rsidRDefault="00101977" w:rsidP="00392318"/>
    <w:p w14:paraId="0BEAC631" w14:textId="6DC6E0FF" w:rsidR="00B60762" w:rsidRDefault="00B60762" w:rsidP="00392318">
      <w:r>
        <w:t>local repository, remote repository, commit, p</w:t>
      </w:r>
      <w:r>
        <w:rPr>
          <w:rFonts w:hint="eastAsia"/>
        </w:rPr>
        <w:t>ush</w:t>
      </w:r>
      <w:r>
        <w:t xml:space="preserve"> </w:t>
      </w:r>
      <w:r>
        <w:rPr>
          <w:rFonts w:hint="eastAsia"/>
        </w:rPr>
        <w:t>개념을 외우자.</w:t>
      </w:r>
    </w:p>
    <w:p w14:paraId="01B296FE" w14:textId="77777777" w:rsidR="00B60762" w:rsidRDefault="00B60762" w:rsidP="00392318"/>
    <w:p w14:paraId="4097CE15" w14:textId="05EFE45D" w:rsidR="00B60762" w:rsidRDefault="00B60762" w:rsidP="00392318"/>
    <w:p w14:paraId="5F18747D" w14:textId="77777777" w:rsidR="00B60762" w:rsidRDefault="00B60762" w:rsidP="00392318"/>
    <w:p w14:paraId="245FC9C8" w14:textId="55BDAF6B" w:rsidR="00D86A8C" w:rsidRDefault="00D86A8C" w:rsidP="00D86A8C">
      <w:pPr>
        <w:pStyle w:val="Heading1"/>
      </w:pPr>
      <w:bookmarkStart w:id="13" w:name="_Toc523155614"/>
      <w:r>
        <w:lastRenderedPageBreak/>
        <w:t>remote repository</w:t>
      </w:r>
      <w:r>
        <w:rPr>
          <w:rFonts w:hint="eastAsia"/>
        </w:rPr>
        <w:t xml:space="preserve">에 </w:t>
      </w:r>
      <w:r w:rsidR="009B4CCE">
        <w:t>push</w:t>
      </w:r>
      <w:bookmarkEnd w:id="13"/>
    </w:p>
    <w:p w14:paraId="3F729AD7" w14:textId="0DA33FEC" w:rsidR="00D86A8C" w:rsidRDefault="00D86A8C" w:rsidP="00D86A8C"/>
    <w:p w14:paraId="7243EA4B" w14:textId="77777777" w:rsidR="00900AAE" w:rsidRDefault="00900AAE" w:rsidP="00900AAE">
      <w:r>
        <w:rPr>
          <w:rFonts w:hint="eastAsia"/>
        </w:rPr>
        <w:t xml:space="preserve">아래 절차는 프로젝트를 </w:t>
      </w:r>
      <w:r>
        <w:t xml:space="preserve">github </w:t>
      </w:r>
      <w:r>
        <w:rPr>
          <w:rFonts w:hint="eastAsia"/>
        </w:rPr>
        <w:t>repository에 처음 등록할 때 필요한 작업이다.</w:t>
      </w:r>
    </w:p>
    <w:p w14:paraId="328035C9" w14:textId="77777777" w:rsidR="00900AAE" w:rsidRPr="00900AAE" w:rsidRDefault="00900AAE" w:rsidP="00900AAE">
      <w:r>
        <w:rPr>
          <w:rFonts w:hint="eastAsia"/>
        </w:rPr>
        <w:t>프로젝트 팀장이 최초로 한 번만 수행하면 된다.</w:t>
      </w:r>
    </w:p>
    <w:p w14:paraId="4AD8048B" w14:textId="77777777" w:rsidR="00900AAE" w:rsidRDefault="00900AAE" w:rsidP="00D86A8C"/>
    <w:p w14:paraId="565322A3" w14:textId="73084E5B" w:rsidR="00B60762" w:rsidRDefault="00B60762" w:rsidP="00B60762">
      <w:pPr>
        <w:pStyle w:val="Heading2"/>
      </w:pPr>
      <w:bookmarkStart w:id="14" w:name="_Toc523155615"/>
      <w:r>
        <w:t>Push</w:t>
      </w:r>
      <w:bookmarkEnd w:id="14"/>
    </w:p>
    <w:p w14:paraId="20B2ED0D" w14:textId="7F793B45" w:rsidR="00900AAE" w:rsidRDefault="00900AAE" w:rsidP="00900AAE">
      <w:r>
        <w:rPr>
          <w:rFonts w:hint="eastAsia"/>
        </w:rPr>
        <w:t xml:space="preserve">앞 단계에서 </w:t>
      </w:r>
      <w:r>
        <w:t xml:space="preserve">[Commit] </w:t>
      </w:r>
      <w:r>
        <w:rPr>
          <w:rFonts w:hint="eastAsia"/>
        </w:rPr>
        <w:t xml:space="preserve">버튼만 클릭했다면, 수정된 파일이 </w:t>
      </w:r>
      <w:r>
        <w:t>local repository</w:t>
      </w:r>
      <w:r>
        <w:rPr>
          <w:rFonts w:hint="eastAsia"/>
        </w:rPr>
        <w:t>에만 등록(</w:t>
      </w:r>
      <w:r>
        <w:t>commit)</w:t>
      </w:r>
      <w:r>
        <w:rPr>
          <w:rFonts w:hint="eastAsia"/>
        </w:rPr>
        <w:t>되었을 것이다.</w:t>
      </w:r>
    </w:p>
    <w:p w14:paraId="3AB83727" w14:textId="77777777" w:rsidR="00900AAE" w:rsidRPr="00900AAE" w:rsidRDefault="00900AAE" w:rsidP="00900AAE"/>
    <w:p w14:paraId="28087C22" w14:textId="158AB4DB" w:rsidR="000A294D" w:rsidRDefault="000A294D" w:rsidP="000A294D">
      <w:r>
        <w:rPr>
          <w:rFonts w:hint="eastAsia"/>
        </w:rPr>
        <w:t xml:space="preserve">local repository에 </w:t>
      </w:r>
      <w:r w:rsidR="00900AAE">
        <w:rPr>
          <w:rFonts w:hint="eastAsia"/>
        </w:rPr>
        <w:t>등록(</w:t>
      </w:r>
      <w:r>
        <w:t>commit</w:t>
      </w:r>
      <w:r w:rsidR="00900AAE">
        <w:t>)</w:t>
      </w:r>
      <w:r>
        <w:rPr>
          <w:rFonts w:hint="eastAsia"/>
        </w:rPr>
        <w:t xml:space="preserve">된 내용을 </w:t>
      </w:r>
      <w:r>
        <w:t>remote repository</w:t>
      </w:r>
      <w:r>
        <w:rPr>
          <w:rFonts w:hint="eastAsia"/>
        </w:rPr>
        <w:t xml:space="preserve">에 </w:t>
      </w:r>
      <w:r w:rsidR="003B1093">
        <w:rPr>
          <w:rFonts w:hint="eastAsia"/>
        </w:rPr>
        <w:t>등록</w:t>
      </w:r>
      <w:r w:rsidR="00900AAE">
        <w:rPr>
          <w:rFonts w:hint="eastAsia"/>
        </w:rPr>
        <w:t>(</w:t>
      </w:r>
      <w:r>
        <w:t>push</w:t>
      </w:r>
      <w:r w:rsidR="00900AAE">
        <w:t>)</w:t>
      </w:r>
      <w:r>
        <w:t xml:space="preserve"> </w:t>
      </w:r>
      <w:r>
        <w:rPr>
          <w:rFonts w:hint="eastAsia"/>
        </w:rPr>
        <w:t>하려면</w:t>
      </w:r>
    </w:p>
    <w:p w14:paraId="688EFC3E" w14:textId="7D8A9BA0" w:rsidR="000A294D" w:rsidRDefault="00EC1DE4" w:rsidP="000A294D">
      <w:r>
        <w:rPr>
          <w:rFonts w:hint="eastAsia"/>
        </w:rPr>
        <w:t>프로젝트를 마우스 오른쪽 버튼으로 클릭</w:t>
      </w:r>
      <w:r w:rsidR="000A294D">
        <w:t xml:space="preserve"> - Team - Remote - Push </w:t>
      </w:r>
      <w:r w:rsidR="00270A39">
        <w:rPr>
          <w:rFonts w:hint="eastAsia"/>
        </w:rPr>
        <w:t>Branch master 클릭</w:t>
      </w:r>
    </w:p>
    <w:p w14:paraId="506FB2D6" w14:textId="592C2A2E" w:rsidR="000A294D" w:rsidRDefault="000A294D" w:rsidP="000A294D"/>
    <w:p w14:paraId="0E5B099F" w14:textId="3C3DEE71" w:rsidR="00D86A8C" w:rsidRDefault="00D86A8C" w:rsidP="000A294D">
      <w:r>
        <w:rPr>
          <w:rFonts w:hint="eastAsia"/>
        </w:rPr>
        <w:t>push를 처음 실행하는</w:t>
      </w:r>
      <w:r>
        <w:t xml:space="preserve"> </w:t>
      </w:r>
      <w:r>
        <w:rPr>
          <w:rFonts w:hint="eastAsia"/>
        </w:rPr>
        <w:t>경우에는 아래 화면이 나타난다.</w:t>
      </w:r>
    </w:p>
    <w:p w14:paraId="2EF12B1C" w14:textId="27D8A4CD" w:rsidR="00062E26" w:rsidRDefault="00062E26" w:rsidP="000A294D">
      <w:r>
        <w:rPr>
          <w:noProof/>
        </w:rPr>
        <w:drawing>
          <wp:inline distT="0" distB="0" distL="0" distR="0" wp14:anchorId="3D3717DA" wp14:editId="059AD5B3">
            <wp:extent cx="5000625" cy="48958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9A3A" w14:textId="77777777" w:rsidR="00D86A8C" w:rsidRDefault="00D86A8C" w:rsidP="00101977"/>
    <w:p w14:paraId="7A84D9E6" w14:textId="3C4721A5" w:rsidR="000A294D" w:rsidRDefault="000A294D" w:rsidP="00101977">
      <w:r>
        <w:rPr>
          <w:rFonts w:hint="eastAsia"/>
        </w:rPr>
        <w:t xml:space="preserve">github에 생성한 </w:t>
      </w:r>
      <w:r>
        <w:t>remote repository</w:t>
      </w:r>
      <w:r>
        <w:rPr>
          <w:rFonts w:hint="eastAsia"/>
        </w:rPr>
        <w:t xml:space="preserve">의 </w:t>
      </w:r>
      <w:r>
        <w:t>URL</w:t>
      </w:r>
      <w:r>
        <w:rPr>
          <w:rFonts w:hint="eastAsia"/>
        </w:rPr>
        <w:t>을 입력하자.</w:t>
      </w:r>
    </w:p>
    <w:p w14:paraId="312661F9" w14:textId="77777777" w:rsidR="000A294D" w:rsidRDefault="000A294D" w:rsidP="00101977"/>
    <w:p w14:paraId="27857330" w14:textId="07D45E5F" w:rsidR="000A294D" w:rsidRDefault="000A294D" w:rsidP="00101977"/>
    <w:p w14:paraId="0FA1BB88" w14:textId="7535B8AA" w:rsidR="000A294D" w:rsidRDefault="00062E26" w:rsidP="00101977">
      <w:r>
        <w:rPr>
          <w:noProof/>
        </w:rPr>
        <w:lastRenderedPageBreak/>
        <w:drawing>
          <wp:inline distT="0" distB="0" distL="0" distR="0" wp14:anchorId="284F469A" wp14:editId="045450EC">
            <wp:extent cx="5000625" cy="48958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4D51" w14:textId="1A5A1A57" w:rsidR="00062E26" w:rsidRDefault="00062E26" w:rsidP="00101977"/>
    <w:p w14:paraId="0DB1463D" w14:textId="44CF0AAC" w:rsidR="00062E26" w:rsidRDefault="00062E26" w:rsidP="00101977">
      <w:r>
        <w:rPr>
          <w:noProof/>
        </w:rPr>
        <w:lastRenderedPageBreak/>
        <w:drawing>
          <wp:inline distT="0" distB="0" distL="0" distR="0" wp14:anchorId="55D9350F" wp14:editId="08D572B8">
            <wp:extent cx="5000625" cy="48958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E417" w14:textId="46C78FA1" w:rsidR="000A294D" w:rsidRDefault="000A294D" w:rsidP="00392318">
      <w:r>
        <w:br/>
        <w:t xml:space="preserve">Finish </w:t>
      </w:r>
      <w:r>
        <w:rPr>
          <w:rFonts w:hint="eastAsia"/>
        </w:rPr>
        <w:t xml:space="preserve">버튼을 클릭하면 </w:t>
      </w:r>
      <w:r>
        <w:t>remote repository</w:t>
      </w:r>
      <w:r>
        <w:rPr>
          <w:rFonts w:hint="eastAsia"/>
        </w:rPr>
        <w:t>에 업로드가 완료된다.</w:t>
      </w:r>
    </w:p>
    <w:p w14:paraId="6009C277" w14:textId="3785A33F" w:rsidR="000A294D" w:rsidRDefault="000A294D" w:rsidP="00392318"/>
    <w:p w14:paraId="1CD4725E" w14:textId="14E0A7A3" w:rsidR="000A294D" w:rsidRDefault="000A294D" w:rsidP="00392318"/>
    <w:p w14:paraId="098BD117" w14:textId="6B156B6B" w:rsidR="00B60762" w:rsidRDefault="00B60762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2FC6DE7C" w14:textId="3820B338" w:rsidR="000A294D" w:rsidRDefault="00B60762" w:rsidP="00B60762">
      <w:pPr>
        <w:pStyle w:val="Heading2"/>
      </w:pPr>
      <w:bookmarkStart w:id="15" w:name="_Toc523155616"/>
      <w:r>
        <w:rPr>
          <w:rFonts w:hint="eastAsia"/>
        </w:rPr>
        <w:lastRenderedPageBreak/>
        <w:t xml:space="preserve">Push </w:t>
      </w:r>
      <w:r w:rsidR="00900AAE">
        <w:rPr>
          <w:rFonts w:hint="eastAsia"/>
        </w:rPr>
        <w:t xml:space="preserve">결과 </w:t>
      </w:r>
      <w:r>
        <w:rPr>
          <w:rFonts w:hint="eastAsia"/>
        </w:rPr>
        <w:t>확인</w:t>
      </w:r>
      <w:bookmarkEnd w:id="15"/>
    </w:p>
    <w:p w14:paraId="598830E0" w14:textId="77777777" w:rsidR="00900AAE" w:rsidRPr="00900AAE" w:rsidRDefault="00900AAE" w:rsidP="00900AAE"/>
    <w:p w14:paraId="1AE9FF54" w14:textId="5CF45C63" w:rsidR="00B60762" w:rsidRDefault="00872339" w:rsidP="00B60762">
      <w:r>
        <w:rPr>
          <w:noProof/>
        </w:rPr>
        <w:drawing>
          <wp:inline distT="0" distB="0" distL="0" distR="0" wp14:anchorId="5B4BA79A" wp14:editId="29F95310">
            <wp:extent cx="6638925" cy="32575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B9EA9" w14:textId="53E0A9DE" w:rsidR="00B60762" w:rsidRDefault="00B60762" w:rsidP="00B60762"/>
    <w:p w14:paraId="6CE18295" w14:textId="4AC2B3FD" w:rsidR="00B60762" w:rsidRDefault="00B60762" w:rsidP="00B60762">
      <w:r>
        <w:rPr>
          <w:rFonts w:hint="eastAsia"/>
        </w:rPr>
        <w:t>위 화면의 Code</w:t>
      </w:r>
      <w:r>
        <w:t xml:space="preserve"> </w:t>
      </w:r>
      <w:r>
        <w:rPr>
          <w:rFonts w:hint="eastAsia"/>
        </w:rPr>
        <w:t>탭에서 소스 코드를 탐색할 수 있다.</w:t>
      </w:r>
    </w:p>
    <w:p w14:paraId="2A7FCA27" w14:textId="6D7981D6" w:rsidR="00B60762" w:rsidRDefault="00B60762" w:rsidP="00B60762">
      <w:r>
        <w:rPr>
          <w:rFonts w:hint="eastAsia"/>
        </w:rPr>
        <w:t xml:space="preserve">그리고 위 화면에서 </w:t>
      </w:r>
      <w:r>
        <w:t>[</w:t>
      </w:r>
      <w:r w:rsidR="00872339">
        <w:t>1</w:t>
      </w:r>
      <w:r>
        <w:t xml:space="preserve"> commit] </w:t>
      </w:r>
      <w:r>
        <w:rPr>
          <w:rFonts w:hint="eastAsia"/>
        </w:rPr>
        <w:t>링크를 클릭하면,</w:t>
      </w:r>
      <w:r>
        <w:t xml:space="preserve"> remote repository</w:t>
      </w:r>
      <w:r>
        <w:rPr>
          <w:rFonts w:hint="eastAsia"/>
        </w:rPr>
        <w:t xml:space="preserve">에 push된 </w:t>
      </w:r>
      <w:r>
        <w:t xml:space="preserve">commit </w:t>
      </w:r>
      <w:r>
        <w:rPr>
          <w:rFonts w:hint="eastAsia"/>
        </w:rPr>
        <w:t>목록을 확인할 수 있다.</w:t>
      </w:r>
    </w:p>
    <w:p w14:paraId="7DB52365" w14:textId="78A8E1DE" w:rsidR="00B60762" w:rsidRDefault="00B60762" w:rsidP="00B60762"/>
    <w:p w14:paraId="01EDF4AB" w14:textId="77777777" w:rsidR="00B60762" w:rsidRPr="00B60762" w:rsidRDefault="00B60762" w:rsidP="00B60762"/>
    <w:p w14:paraId="61D87DAE" w14:textId="77777777" w:rsidR="00392318" w:rsidRDefault="00392318" w:rsidP="00392318">
      <w:pPr>
        <w:wordWrap/>
        <w:adjustRightInd w:val="0"/>
        <w:rPr>
          <w:rFonts w:cs="굴림체"/>
          <w:kern w:val="0"/>
          <w:szCs w:val="20"/>
        </w:rPr>
      </w:pPr>
    </w:p>
    <w:p w14:paraId="495A76B8" w14:textId="3549C5E7" w:rsidR="00392318" w:rsidRDefault="00392318" w:rsidP="00392318">
      <w:pPr>
        <w:wordWrap/>
        <w:adjustRightInd w:val="0"/>
        <w:rPr>
          <w:rFonts w:cs="굴림체"/>
          <w:kern w:val="0"/>
          <w:szCs w:val="20"/>
        </w:rPr>
      </w:pPr>
    </w:p>
    <w:p w14:paraId="0F6B6BE5" w14:textId="77777777" w:rsidR="00900AAE" w:rsidRDefault="00900AAE" w:rsidP="00392318">
      <w:pPr>
        <w:wordWrap/>
        <w:adjustRightInd w:val="0"/>
        <w:rPr>
          <w:rFonts w:cs="굴림체"/>
          <w:kern w:val="0"/>
          <w:szCs w:val="20"/>
        </w:rPr>
      </w:pPr>
    </w:p>
    <w:p w14:paraId="359BB81C" w14:textId="77777777" w:rsidR="00900AAE" w:rsidRDefault="00900AAE">
      <w:pPr>
        <w:widowControl/>
        <w:wordWrap/>
        <w:autoSpaceDE/>
        <w:autoSpaceDN/>
        <w:spacing w:after="160" w:line="259" w:lineRule="auto"/>
        <w:jc w:val="both"/>
        <w:rPr>
          <w:rFonts w:cs="굴림체"/>
          <w:kern w:val="0"/>
          <w:szCs w:val="20"/>
        </w:rPr>
      </w:pPr>
      <w:r>
        <w:rPr>
          <w:rFonts w:cs="굴림체"/>
          <w:kern w:val="0"/>
          <w:szCs w:val="20"/>
        </w:rPr>
        <w:br w:type="page"/>
      </w:r>
    </w:p>
    <w:p w14:paraId="6A39FA98" w14:textId="415D47EF" w:rsidR="00900AAE" w:rsidRDefault="00900AAE" w:rsidP="00900AAE">
      <w:pPr>
        <w:pStyle w:val="Heading1"/>
        <w:rPr>
          <w:rFonts w:cs="굴림체"/>
          <w:kern w:val="0"/>
          <w:szCs w:val="20"/>
        </w:rPr>
      </w:pPr>
      <w:bookmarkStart w:id="16" w:name="_Toc523155617"/>
      <w:r>
        <w:rPr>
          <w:rFonts w:cs="굴림체" w:hint="eastAsia"/>
          <w:kern w:val="0"/>
          <w:szCs w:val="20"/>
        </w:rPr>
        <w:lastRenderedPageBreak/>
        <w:t>프로젝트 가져오기</w:t>
      </w:r>
      <w:bookmarkEnd w:id="16"/>
    </w:p>
    <w:p w14:paraId="329D69C0" w14:textId="0B5EE070" w:rsidR="00900AAE" w:rsidRDefault="00900AAE" w:rsidP="00900AAE"/>
    <w:p w14:paraId="51D4CDDA" w14:textId="543B3088" w:rsidR="00900AAE" w:rsidRDefault="00900AAE" w:rsidP="00900AAE">
      <w:r>
        <w:rPr>
          <w:rFonts w:hint="eastAsia"/>
        </w:rPr>
        <w:t xml:space="preserve">아래 절차는 팀장이 </w:t>
      </w:r>
      <w:r>
        <w:t>remote repository</w:t>
      </w:r>
      <w:r>
        <w:rPr>
          <w:rFonts w:hint="eastAsia"/>
        </w:rPr>
        <w:t xml:space="preserve">에 등록한 프로젝트 소스 코드를 팀원 </w:t>
      </w:r>
      <w:r>
        <w:t>PC</w:t>
      </w:r>
      <w:r>
        <w:rPr>
          <w:rFonts w:hint="eastAsia"/>
        </w:rPr>
        <w:t>로 가져오는 절차이다.</w:t>
      </w:r>
    </w:p>
    <w:p w14:paraId="04BFBD34" w14:textId="2CA34058" w:rsidR="00900AAE" w:rsidRDefault="00900AAE" w:rsidP="00900AAE">
      <w:r>
        <w:rPr>
          <w:rFonts w:hint="eastAsia"/>
        </w:rPr>
        <w:t>팀장을 제외한 나머지 팀원이 아래의 절차를 수행해야 한다.</w:t>
      </w:r>
    </w:p>
    <w:p w14:paraId="0DE83D26" w14:textId="7E8A7523" w:rsidR="00900AAE" w:rsidRDefault="00900AAE" w:rsidP="00900AAE"/>
    <w:p w14:paraId="20BCB1C2" w14:textId="7BEDA53E" w:rsidR="005F3CAC" w:rsidRDefault="005F3CAC" w:rsidP="005F3CAC">
      <w:pPr>
        <w:pStyle w:val="Heading2"/>
      </w:pPr>
      <w:bookmarkStart w:id="17" w:name="_Toc523155618"/>
      <w:r>
        <w:rPr>
          <w:rFonts w:hint="eastAsia"/>
        </w:rPr>
        <w:t>Import</w:t>
      </w:r>
      <w:bookmarkEnd w:id="17"/>
    </w:p>
    <w:p w14:paraId="095EDBA5" w14:textId="10174F92" w:rsidR="00900AAE" w:rsidRDefault="00900AAE" w:rsidP="00900AAE">
      <w:r>
        <w:rPr>
          <w:rFonts w:hint="eastAsia"/>
        </w:rPr>
        <w:t>eclipse</w:t>
      </w:r>
      <w:r>
        <w:t xml:space="preserve"> </w:t>
      </w:r>
      <w:r>
        <w:rPr>
          <w:rFonts w:hint="eastAsia"/>
        </w:rPr>
        <w:t xml:space="preserve">메뉴 </w:t>
      </w:r>
      <w:r>
        <w:t>File - Import</w:t>
      </w:r>
    </w:p>
    <w:p w14:paraId="69545A52" w14:textId="496ABEA8" w:rsidR="00900AAE" w:rsidRDefault="00900AAE" w:rsidP="00900AAE"/>
    <w:p w14:paraId="1F211424" w14:textId="3E933FD3" w:rsidR="00900AAE" w:rsidRDefault="00900AAE" w:rsidP="00900AAE">
      <w:r>
        <w:rPr>
          <w:noProof/>
        </w:rPr>
        <w:drawing>
          <wp:inline distT="0" distB="0" distL="0" distR="0" wp14:anchorId="447C13CE" wp14:editId="6710AD9C">
            <wp:extent cx="5000625" cy="52387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696E" w14:textId="01CD7326" w:rsidR="00900AAE" w:rsidRDefault="00900AAE" w:rsidP="00900AAE">
      <w:r>
        <w:rPr>
          <w:rFonts w:hint="eastAsia"/>
        </w:rPr>
        <w:t>Git - Projects from Git</w:t>
      </w:r>
    </w:p>
    <w:p w14:paraId="576D5704" w14:textId="30F69503" w:rsidR="00900AAE" w:rsidRDefault="00900AAE" w:rsidP="00900AAE"/>
    <w:p w14:paraId="7EBF6E60" w14:textId="2C20A74C" w:rsidR="00900AAE" w:rsidRDefault="00900AAE" w:rsidP="00900AAE">
      <w:r>
        <w:rPr>
          <w:noProof/>
        </w:rPr>
        <w:lastRenderedPageBreak/>
        <w:drawing>
          <wp:inline distT="0" distB="0" distL="0" distR="0" wp14:anchorId="64C0286E" wp14:editId="7A17756B">
            <wp:extent cx="4082328" cy="42767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4900" cy="42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D557" w14:textId="5851F377" w:rsidR="00900AAE" w:rsidRDefault="00900AAE" w:rsidP="00900AAE">
      <w:r>
        <w:rPr>
          <w:rFonts w:hint="eastAsia"/>
        </w:rPr>
        <w:t>Clone URL</w:t>
      </w:r>
    </w:p>
    <w:p w14:paraId="10609835" w14:textId="19C6EFBE" w:rsidR="00900AAE" w:rsidRDefault="00900AAE" w:rsidP="00900AAE"/>
    <w:p w14:paraId="7FE81513" w14:textId="688F3AC7" w:rsidR="00900AAE" w:rsidRDefault="00900AAE" w:rsidP="00900AAE">
      <w:r>
        <w:rPr>
          <w:noProof/>
        </w:rPr>
        <w:drawing>
          <wp:inline distT="0" distB="0" distL="0" distR="0" wp14:anchorId="59CEC77F" wp14:editId="3BCE8B87">
            <wp:extent cx="4136881" cy="43338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9449" cy="433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2CD0" w14:textId="60381597" w:rsidR="00900AAE" w:rsidRDefault="005F3CAC" w:rsidP="00900AAE">
      <w:r>
        <w:rPr>
          <w:rFonts w:hint="eastAsia"/>
        </w:rPr>
        <w:t>github</w:t>
      </w:r>
      <w:r>
        <w:t xml:space="preserve"> repository</w:t>
      </w:r>
      <w:r>
        <w:rPr>
          <w:rFonts w:hint="eastAsia"/>
        </w:rPr>
        <w:t xml:space="preserve">의 </w:t>
      </w:r>
      <w:r>
        <w:t>URL</w:t>
      </w:r>
      <w:r>
        <w:rPr>
          <w:rFonts w:hint="eastAsia"/>
        </w:rPr>
        <w:t>을 입력한다.</w:t>
      </w:r>
    </w:p>
    <w:p w14:paraId="62A11E77" w14:textId="5929BA55" w:rsidR="005F3CAC" w:rsidRDefault="005F3CAC" w:rsidP="00900AAE">
      <w:r>
        <w:rPr>
          <w:rFonts w:hint="eastAsia"/>
        </w:rPr>
        <w:t xml:space="preserve">자신의 </w:t>
      </w:r>
      <w:r>
        <w:t xml:space="preserve">github </w:t>
      </w:r>
      <w:r>
        <w:rPr>
          <w:rFonts w:hint="eastAsia"/>
        </w:rPr>
        <w:t>계정을 입력한다.</w:t>
      </w:r>
    </w:p>
    <w:p w14:paraId="30DE3708" w14:textId="4511E7A1" w:rsidR="005F3CAC" w:rsidRDefault="005F3CAC" w:rsidP="00900AAE"/>
    <w:p w14:paraId="5AEFD777" w14:textId="22FB0DAF" w:rsidR="005F3CAC" w:rsidRDefault="005F3CAC" w:rsidP="00900AAE">
      <w:r>
        <w:rPr>
          <w:noProof/>
        </w:rPr>
        <w:lastRenderedPageBreak/>
        <w:drawing>
          <wp:inline distT="0" distB="0" distL="0" distR="0" wp14:anchorId="4452E49B" wp14:editId="35433170">
            <wp:extent cx="4382366" cy="4591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5087" cy="459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A9A6" w14:textId="617A3DFA" w:rsidR="005F3CAC" w:rsidRDefault="005F3CAC" w:rsidP="00900AAE"/>
    <w:p w14:paraId="29A885E0" w14:textId="7FDE1589" w:rsidR="005F3CAC" w:rsidRDefault="005F3CAC" w:rsidP="00900AAE">
      <w:r>
        <w:rPr>
          <w:noProof/>
        </w:rPr>
        <w:drawing>
          <wp:inline distT="0" distB="0" distL="0" distR="0" wp14:anchorId="6F3881F8" wp14:editId="4C1F0050">
            <wp:extent cx="4300537" cy="4505325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3801" cy="450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32A4" w14:textId="403462BB" w:rsidR="005F3CAC" w:rsidRDefault="005F3CAC" w:rsidP="00900AAE">
      <w:r>
        <w:rPr>
          <w:rFonts w:hint="eastAsia"/>
        </w:rPr>
        <w:t>프로젝트를 저장할 폴더 경로명을 입력한다.</w:t>
      </w:r>
    </w:p>
    <w:p w14:paraId="34BC7D4C" w14:textId="3B88CE12" w:rsidR="005F3CAC" w:rsidRDefault="005F3CAC" w:rsidP="00900AAE"/>
    <w:p w14:paraId="442C69ED" w14:textId="20683413" w:rsidR="000B0519" w:rsidRDefault="000B0519" w:rsidP="00392318"/>
    <w:p w14:paraId="086EA8C4" w14:textId="01A2D5B6" w:rsidR="000B0519" w:rsidRDefault="000B0519" w:rsidP="00392318">
      <w:r>
        <w:rPr>
          <w:noProof/>
        </w:rPr>
        <w:lastRenderedPageBreak/>
        <w:drawing>
          <wp:inline distT="0" distB="0" distL="0" distR="0" wp14:anchorId="4EEA6AAC" wp14:editId="02C7F281">
            <wp:extent cx="4491470" cy="4705350"/>
            <wp:effectExtent l="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5119" cy="470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59EB" w14:textId="77777777" w:rsidR="00153362" w:rsidRDefault="00153362" w:rsidP="00392318"/>
    <w:p w14:paraId="7CB5DA57" w14:textId="2EFE9D29" w:rsidR="000B0519" w:rsidRDefault="000B0519" w:rsidP="00392318">
      <w:r>
        <w:rPr>
          <w:noProof/>
        </w:rPr>
        <w:drawing>
          <wp:inline distT="0" distB="0" distL="0" distR="0" wp14:anchorId="733537F7" wp14:editId="308731A5">
            <wp:extent cx="4364182" cy="4572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6008" cy="457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FF8AB" w14:textId="5EF54FDC" w:rsidR="00153362" w:rsidRDefault="00153362" w:rsidP="00392318">
      <w:r>
        <w:rPr>
          <w:rFonts w:hint="eastAsia"/>
        </w:rPr>
        <w:t>완료!</w:t>
      </w:r>
    </w:p>
    <w:p w14:paraId="0405A1FD" w14:textId="5814946A" w:rsidR="00153362" w:rsidRDefault="00153362" w:rsidP="00392318"/>
    <w:p w14:paraId="60CB31BD" w14:textId="22C501F2" w:rsidR="000B0519" w:rsidRDefault="00153362" w:rsidP="00864A1F">
      <w:pPr>
        <w:pStyle w:val="Heading1"/>
      </w:pPr>
      <w:bookmarkStart w:id="18" w:name="_Toc523155619"/>
      <w:r>
        <w:rPr>
          <w:rFonts w:hint="eastAsia"/>
        </w:rPr>
        <w:lastRenderedPageBreak/>
        <w:t>프로젝트 설정 파일 무시</w:t>
      </w:r>
      <w:bookmarkEnd w:id="18"/>
    </w:p>
    <w:p w14:paraId="7AE86C4A" w14:textId="77777777" w:rsidR="00153362" w:rsidRPr="00153362" w:rsidRDefault="00153362" w:rsidP="00153362"/>
    <w:p w14:paraId="73F75E6C" w14:textId="77777777" w:rsidR="00153362" w:rsidRDefault="00153362" w:rsidP="000B0519">
      <w:pPr>
        <w:wordWrap/>
        <w:adjustRightInd w:val="0"/>
        <w:rPr>
          <w:rFonts w:cs="굴림체"/>
          <w:kern w:val="0"/>
          <w:szCs w:val="20"/>
        </w:rPr>
      </w:pPr>
      <w:r>
        <w:rPr>
          <w:rFonts w:cs="굴림체" w:hint="eastAsia"/>
          <w:kern w:val="0"/>
          <w:szCs w:val="20"/>
        </w:rPr>
        <w:t>/.</w:t>
      </w:r>
      <w:r>
        <w:rPr>
          <w:rFonts w:cs="굴림체"/>
          <w:kern w:val="0"/>
          <w:szCs w:val="20"/>
        </w:rPr>
        <w:t xml:space="preserve">settings/ </w:t>
      </w:r>
      <w:r>
        <w:rPr>
          <w:rFonts w:cs="굴림체" w:hint="eastAsia"/>
          <w:kern w:val="0"/>
          <w:szCs w:val="20"/>
        </w:rPr>
        <w:t xml:space="preserve">폴더 </w:t>
      </w:r>
    </w:p>
    <w:p w14:paraId="54C35D99" w14:textId="77777777" w:rsidR="00153362" w:rsidRDefault="00153362" w:rsidP="000B0519">
      <w:pPr>
        <w:wordWrap/>
        <w:adjustRightInd w:val="0"/>
        <w:rPr>
          <w:rFonts w:cs="굴림체"/>
          <w:kern w:val="0"/>
          <w:szCs w:val="20"/>
        </w:rPr>
      </w:pPr>
      <w:r>
        <w:rPr>
          <w:rFonts w:cs="굴림체"/>
          <w:kern w:val="0"/>
          <w:szCs w:val="20"/>
        </w:rPr>
        <w:t xml:space="preserve">/.classpath </w:t>
      </w:r>
      <w:r>
        <w:rPr>
          <w:rFonts w:cs="굴림체" w:hint="eastAsia"/>
          <w:kern w:val="0"/>
          <w:szCs w:val="20"/>
        </w:rPr>
        <w:t>파일</w:t>
      </w:r>
    </w:p>
    <w:p w14:paraId="4EC60885" w14:textId="17383A63" w:rsidR="00153362" w:rsidRDefault="00153362" w:rsidP="000B0519">
      <w:pPr>
        <w:wordWrap/>
        <w:adjustRightInd w:val="0"/>
        <w:rPr>
          <w:rFonts w:cs="굴림체"/>
          <w:kern w:val="0"/>
          <w:szCs w:val="20"/>
        </w:rPr>
      </w:pPr>
      <w:r>
        <w:rPr>
          <w:rFonts w:cs="굴림체"/>
          <w:kern w:val="0"/>
          <w:szCs w:val="20"/>
        </w:rPr>
        <w:t xml:space="preserve">/.project </w:t>
      </w:r>
      <w:r>
        <w:rPr>
          <w:rFonts w:cs="굴림체" w:hint="eastAsia"/>
          <w:kern w:val="0"/>
          <w:szCs w:val="20"/>
        </w:rPr>
        <w:t>파일</w:t>
      </w:r>
    </w:p>
    <w:p w14:paraId="6324A1F5" w14:textId="77777777" w:rsidR="00EC1DE4" w:rsidRDefault="00EC1DE4" w:rsidP="000B0519">
      <w:pPr>
        <w:wordWrap/>
        <w:adjustRightInd w:val="0"/>
        <w:rPr>
          <w:rFonts w:cs="굴림체"/>
          <w:kern w:val="0"/>
          <w:szCs w:val="20"/>
        </w:rPr>
      </w:pPr>
    </w:p>
    <w:p w14:paraId="23CD3E9F" w14:textId="684945E6" w:rsidR="00153362" w:rsidRDefault="00153362" w:rsidP="000B0519">
      <w:pPr>
        <w:wordWrap/>
        <w:adjustRightInd w:val="0"/>
        <w:rPr>
          <w:rFonts w:cs="굴림체"/>
          <w:kern w:val="0"/>
          <w:szCs w:val="20"/>
        </w:rPr>
      </w:pPr>
      <w:r>
        <w:rPr>
          <w:rFonts w:cs="굴림체" w:hint="eastAsia"/>
          <w:kern w:val="0"/>
          <w:szCs w:val="20"/>
        </w:rPr>
        <w:t xml:space="preserve">위 </w:t>
      </w:r>
      <w:r w:rsidR="000B0519">
        <w:rPr>
          <w:rFonts w:cs="굴림체" w:hint="eastAsia"/>
          <w:kern w:val="0"/>
          <w:szCs w:val="20"/>
        </w:rPr>
        <w:t xml:space="preserve">폴더와 파일들은 소스 코드가 아니고 </w:t>
      </w:r>
      <w:r>
        <w:rPr>
          <w:rFonts w:cs="굴림체" w:hint="eastAsia"/>
          <w:kern w:val="0"/>
          <w:szCs w:val="20"/>
        </w:rPr>
        <w:t xml:space="preserve">프로젝트 </w:t>
      </w:r>
      <w:r w:rsidR="000B0519">
        <w:rPr>
          <w:rFonts w:cs="굴림체" w:hint="eastAsia"/>
          <w:kern w:val="0"/>
          <w:szCs w:val="20"/>
        </w:rPr>
        <w:t xml:space="preserve">설정 </w:t>
      </w:r>
      <w:r>
        <w:rPr>
          <w:rFonts w:cs="굴림체" w:hint="eastAsia"/>
          <w:kern w:val="0"/>
          <w:szCs w:val="20"/>
        </w:rPr>
        <w:t>파일이다.</w:t>
      </w:r>
    </w:p>
    <w:p w14:paraId="5E0B82EA" w14:textId="2955DCBB" w:rsidR="00153362" w:rsidRDefault="00153362" w:rsidP="000B0519">
      <w:pPr>
        <w:wordWrap/>
        <w:adjustRightInd w:val="0"/>
        <w:rPr>
          <w:rFonts w:cs="굴림체"/>
          <w:kern w:val="0"/>
          <w:szCs w:val="20"/>
        </w:rPr>
      </w:pPr>
      <w:r>
        <w:rPr>
          <w:rFonts w:cs="굴림체" w:hint="eastAsia"/>
          <w:kern w:val="0"/>
          <w:szCs w:val="20"/>
        </w:rPr>
        <w:t xml:space="preserve">팀장이 </w:t>
      </w:r>
      <w:r>
        <w:rPr>
          <w:rFonts w:cs="굴림체"/>
          <w:kern w:val="0"/>
          <w:szCs w:val="20"/>
        </w:rPr>
        <w:t>remote repository</w:t>
      </w:r>
      <w:r>
        <w:rPr>
          <w:rFonts w:cs="굴림체" w:hint="eastAsia"/>
          <w:kern w:val="0"/>
          <w:szCs w:val="20"/>
        </w:rPr>
        <w:t>에 등록한 프로젝트를 팀원이 처음 가져올 때는 이 설정 파일도 가져와야 하지만,</w:t>
      </w:r>
    </w:p>
    <w:p w14:paraId="0597555C" w14:textId="4C85846C" w:rsidR="000B0519" w:rsidRDefault="00153362" w:rsidP="000B0519">
      <w:pPr>
        <w:wordWrap/>
        <w:adjustRightInd w:val="0"/>
        <w:rPr>
          <w:rFonts w:cs="굴림체"/>
          <w:kern w:val="0"/>
          <w:szCs w:val="20"/>
        </w:rPr>
      </w:pPr>
      <w:r>
        <w:rPr>
          <w:rFonts w:cs="굴림체" w:hint="eastAsia"/>
          <w:kern w:val="0"/>
          <w:szCs w:val="20"/>
        </w:rPr>
        <w:t xml:space="preserve">이제는 이 설정 파일들을 </w:t>
      </w:r>
      <w:r w:rsidR="000B0519">
        <w:rPr>
          <w:rFonts w:cs="굴림체" w:hint="eastAsia"/>
          <w:kern w:val="0"/>
          <w:szCs w:val="20"/>
        </w:rPr>
        <w:t>팀원이 서로 공유하지 않는 것이 좋다.</w:t>
      </w:r>
    </w:p>
    <w:p w14:paraId="46CA3F75" w14:textId="7A6076AF" w:rsidR="00153362" w:rsidRDefault="00153362" w:rsidP="000B0519">
      <w:pPr>
        <w:wordWrap/>
        <w:adjustRightInd w:val="0"/>
        <w:rPr>
          <w:rFonts w:cs="굴림체"/>
          <w:kern w:val="0"/>
          <w:szCs w:val="20"/>
        </w:rPr>
      </w:pPr>
      <w:r>
        <w:rPr>
          <w:rFonts w:cs="굴림체" w:hint="eastAsia"/>
          <w:kern w:val="0"/>
          <w:szCs w:val="20"/>
        </w:rPr>
        <w:t xml:space="preserve">팀원 </w:t>
      </w:r>
      <w:r>
        <w:rPr>
          <w:rFonts w:cs="굴림체"/>
          <w:kern w:val="0"/>
          <w:szCs w:val="20"/>
        </w:rPr>
        <w:t>PC</w:t>
      </w:r>
      <w:r>
        <w:rPr>
          <w:rFonts w:cs="굴림체" w:hint="eastAsia"/>
          <w:kern w:val="0"/>
          <w:szCs w:val="20"/>
        </w:rPr>
        <w:t xml:space="preserve"> 마다 이 설정이 달라질 수 있기 때문이다.</w:t>
      </w:r>
    </w:p>
    <w:p w14:paraId="11297BC0" w14:textId="77777777" w:rsidR="00EC1DE4" w:rsidRDefault="00EC1DE4" w:rsidP="000B0519">
      <w:pPr>
        <w:wordWrap/>
        <w:adjustRightInd w:val="0"/>
        <w:rPr>
          <w:rFonts w:cs="굴림체"/>
          <w:kern w:val="0"/>
          <w:szCs w:val="20"/>
        </w:rPr>
      </w:pPr>
    </w:p>
    <w:p w14:paraId="02D9062C" w14:textId="2C4FEC50" w:rsidR="00153362" w:rsidRDefault="00153362" w:rsidP="000B0519">
      <w:pPr>
        <w:wordWrap/>
        <w:adjustRightInd w:val="0"/>
        <w:rPr>
          <w:rFonts w:cs="굴림체"/>
          <w:kern w:val="0"/>
          <w:szCs w:val="20"/>
        </w:rPr>
      </w:pPr>
      <w:r>
        <w:rPr>
          <w:rFonts w:cs="굴림체" w:hint="eastAsia"/>
          <w:kern w:val="0"/>
          <w:szCs w:val="20"/>
        </w:rPr>
        <w:t xml:space="preserve">팀원 </w:t>
      </w:r>
      <w:r>
        <w:rPr>
          <w:rFonts w:cs="굴림체"/>
          <w:kern w:val="0"/>
          <w:szCs w:val="20"/>
        </w:rPr>
        <w:t>PC</w:t>
      </w:r>
      <w:r>
        <w:rPr>
          <w:rFonts w:cs="굴림체" w:hint="eastAsia"/>
          <w:kern w:val="0"/>
          <w:szCs w:val="20"/>
        </w:rPr>
        <w:t>의</w:t>
      </w:r>
      <w:r>
        <w:rPr>
          <w:rFonts w:cs="굴림체"/>
          <w:kern w:val="0"/>
          <w:szCs w:val="20"/>
        </w:rPr>
        <w:t xml:space="preserve"> jdk </w:t>
      </w:r>
      <w:r>
        <w:rPr>
          <w:rFonts w:cs="굴림체" w:hint="eastAsia"/>
          <w:kern w:val="0"/>
          <w:szCs w:val="20"/>
        </w:rPr>
        <w:t>버전,</w:t>
      </w:r>
      <w:r>
        <w:rPr>
          <w:rFonts w:cs="굴림체"/>
          <w:kern w:val="0"/>
          <w:szCs w:val="20"/>
        </w:rPr>
        <w:t xml:space="preserve"> tomcat </w:t>
      </w:r>
      <w:r>
        <w:rPr>
          <w:rFonts w:cs="굴림체" w:hint="eastAsia"/>
          <w:kern w:val="0"/>
          <w:szCs w:val="20"/>
        </w:rPr>
        <w:t>버전 등 개발 환경이 모두 동일하다면,</w:t>
      </w:r>
    </w:p>
    <w:p w14:paraId="50364CA8" w14:textId="479B5BC8" w:rsidR="00153362" w:rsidRDefault="00153362" w:rsidP="000B0519">
      <w:pPr>
        <w:wordWrap/>
        <w:adjustRightInd w:val="0"/>
        <w:rPr>
          <w:rFonts w:cs="굴림체"/>
          <w:kern w:val="0"/>
          <w:szCs w:val="20"/>
        </w:rPr>
      </w:pPr>
      <w:r>
        <w:rPr>
          <w:rFonts w:cs="굴림체" w:hint="eastAsia"/>
          <w:kern w:val="0"/>
          <w:szCs w:val="20"/>
        </w:rPr>
        <w:t>프로젝트 설정 파일을 공유해도 된다.</w:t>
      </w:r>
    </w:p>
    <w:p w14:paraId="2E1CDC1A" w14:textId="38A4D8F8" w:rsidR="00153362" w:rsidRDefault="00153362" w:rsidP="000B0519">
      <w:pPr>
        <w:wordWrap/>
        <w:adjustRightInd w:val="0"/>
        <w:rPr>
          <w:rFonts w:cs="굴림체"/>
          <w:kern w:val="0"/>
          <w:szCs w:val="20"/>
        </w:rPr>
      </w:pPr>
    </w:p>
    <w:p w14:paraId="26A64170" w14:textId="635BDFBA" w:rsidR="00EC1DE4" w:rsidRDefault="00EC1DE4" w:rsidP="000B0519">
      <w:pPr>
        <w:wordWrap/>
        <w:adjustRightInd w:val="0"/>
        <w:rPr>
          <w:rFonts w:cs="굴림체"/>
          <w:kern w:val="0"/>
          <w:szCs w:val="20"/>
        </w:rPr>
      </w:pPr>
      <w:r>
        <w:rPr>
          <w:rFonts w:cs="굴림체" w:hint="eastAsia"/>
          <w:kern w:val="0"/>
          <w:szCs w:val="20"/>
        </w:rPr>
        <w:t>이 파일들을 지금부터 팀원들과 공유하지 않으려면,</w:t>
      </w:r>
    </w:p>
    <w:p w14:paraId="4BA0E8AA" w14:textId="77777777" w:rsidR="00EC1DE4" w:rsidRDefault="00EC1DE4" w:rsidP="000B0519">
      <w:pPr>
        <w:wordWrap/>
        <w:adjustRightInd w:val="0"/>
        <w:rPr>
          <w:rFonts w:cs="굴림체"/>
          <w:kern w:val="0"/>
          <w:szCs w:val="20"/>
        </w:rPr>
      </w:pPr>
      <w:r>
        <w:rPr>
          <w:rFonts w:cs="굴림체" w:hint="eastAsia"/>
          <w:kern w:val="0"/>
          <w:szCs w:val="20"/>
        </w:rPr>
        <w:t>이 파일 각각에 대해서</w:t>
      </w:r>
    </w:p>
    <w:p w14:paraId="56A2BD75" w14:textId="0C941254" w:rsidR="00EC1DE4" w:rsidRDefault="00EC1DE4" w:rsidP="000B0519">
      <w:pPr>
        <w:wordWrap/>
        <w:adjustRightInd w:val="0"/>
        <w:rPr>
          <w:rFonts w:cs="굴림체"/>
          <w:kern w:val="0"/>
          <w:szCs w:val="20"/>
        </w:rPr>
      </w:pPr>
      <w:r>
        <w:rPr>
          <w:rFonts w:cs="굴림체" w:hint="eastAsia"/>
          <w:kern w:val="0"/>
          <w:szCs w:val="20"/>
        </w:rPr>
        <w:t xml:space="preserve">파일을 마우스 오른쪽 버튼으로 클릭 - </w:t>
      </w:r>
      <w:r w:rsidRPr="00D77875">
        <w:rPr>
          <w:rFonts w:cs="굴림체"/>
          <w:kern w:val="0"/>
          <w:szCs w:val="20"/>
          <w:highlight w:val="yellow"/>
        </w:rPr>
        <w:t>Team - Advanced - Assume Unchanged</w:t>
      </w:r>
      <w:r>
        <w:rPr>
          <w:rFonts w:cs="굴림체"/>
          <w:kern w:val="0"/>
          <w:szCs w:val="20"/>
        </w:rPr>
        <w:t xml:space="preserve"> </w:t>
      </w:r>
      <w:r>
        <w:rPr>
          <w:rFonts w:cs="굴림체" w:hint="eastAsia"/>
          <w:kern w:val="0"/>
          <w:szCs w:val="20"/>
        </w:rPr>
        <w:t>메뉴를 클릭한다.</w:t>
      </w:r>
    </w:p>
    <w:p w14:paraId="3C5D52E2" w14:textId="336E371D" w:rsidR="00EC1DE4" w:rsidRDefault="009B4CCE" w:rsidP="000B0519">
      <w:pPr>
        <w:wordWrap/>
        <w:adjustRightInd w:val="0"/>
        <w:rPr>
          <w:rFonts w:cs="굴림체"/>
          <w:kern w:val="0"/>
          <w:szCs w:val="20"/>
        </w:rPr>
      </w:pPr>
      <w:r>
        <w:rPr>
          <w:rFonts w:cs="굴림체" w:hint="eastAsia"/>
          <w:kern w:val="0"/>
          <w:szCs w:val="20"/>
        </w:rPr>
        <w:t>모든 팀원들이 이렇게 해야 한다.</w:t>
      </w:r>
    </w:p>
    <w:p w14:paraId="26452EF3" w14:textId="60C843F2" w:rsidR="009B4CCE" w:rsidRDefault="009B4CCE" w:rsidP="000B0519">
      <w:pPr>
        <w:wordWrap/>
        <w:adjustRightInd w:val="0"/>
        <w:rPr>
          <w:rFonts w:cs="굴림체"/>
          <w:kern w:val="0"/>
          <w:szCs w:val="20"/>
        </w:rPr>
      </w:pPr>
    </w:p>
    <w:p w14:paraId="7DE38469" w14:textId="30FE8F3A" w:rsidR="009B4CCE" w:rsidRDefault="009B4CCE" w:rsidP="000B0519">
      <w:pPr>
        <w:wordWrap/>
        <w:adjustRightInd w:val="0"/>
        <w:rPr>
          <w:rFonts w:cs="굴림체"/>
          <w:kern w:val="0"/>
          <w:szCs w:val="20"/>
        </w:rPr>
      </w:pPr>
    </w:p>
    <w:p w14:paraId="30C96D94" w14:textId="0B705CE6" w:rsidR="009B4CCE" w:rsidRDefault="009B4CCE">
      <w:pPr>
        <w:widowControl/>
        <w:wordWrap/>
        <w:autoSpaceDE/>
        <w:autoSpaceDN/>
        <w:spacing w:after="160" w:line="259" w:lineRule="auto"/>
        <w:jc w:val="both"/>
        <w:rPr>
          <w:rFonts w:cs="굴림체"/>
          <w:kern w:val="0"/>
          <w:szCs w:val="20"/>
        </w:rPr>
      </w:pPr>
      <w:r>
        <w:rPr>
          <w:rFonts w:cs="굴림체"/>
          <w:kern w:val="0"/>
          <w:szCs w:val="20"/>
        </w:rPr>
        <w:br w:type="page"/>
      </w:r>
    </w:p>
    <w:p w14:paraId="7D59013F" w14:textId="3B2AFBAC" w:rsidR="009B4CCE" w:rsidRDefault="009B4CCE" w:rsidP="009B4CCE">
      <w:pPr>
        <w:pStyle w:val="Heading1"/>
        <w:rPr>
          <w:rFonts w:cs="굴림체"/>
          <w:kern w:val="0"/>
          <w:szCs w:val="20"/>
        </w:rPr>
      </w:pPr>
      <w:bookmarkStart w:id="19" w:name="_Toc523155620"/>
      <w:r>
        <w:rPr>
          <w:rFonts w:cs="굴림체" w:hint="eastAsia"/>
          <w:kern w:val="0"/>
          <w:szCs w:val="20"/>
        </w:rPr>
        <w:lastRenderedPageBreak/>
        <w:t>수정된 내용 push</w:t>
      </w:r>
      <w:bookmarkEnd w:id="19"/>
    </w:p>
    <w:p w14:paraId="7B05C85A" w14:textId="1C7F0047" w:rsidR="00D13D14" w:rsidRDefault="00D13D14" w:rsidP="00D13D14"/>
    <w:p w14:paraId="4F3A528C" w14:textId="74C0CEE0" w:rsidR="00D13D14" w:rsidRDefault="00D13D14" w:rsidP="00D13D14">
      <w:r>
        <w:rPr>
          <w:rFonts w:hint="eastAsia"/>
        </w:rPr>
        <w:t xml:space="preserve">프로젝트 소스 코드를 수정하고, 수정된 내용을 </w:t>
      </w:r>
      <w:r>
        <w:t>remote repository</w:t>
      </w:r>
      <w:r>
        <w:rPr>
          <w:rFonts w:hint="eastAsia"/>
        </w:rPr>
        <w:t>에 등록해 보자.</w:t>
      </w:r>
    </w:p>
    <w:p w14:paraId="00BDF7DB" w14:textId="77777777" w:rsidR="00D13D14" w:rsidRDefault="00D13D14" w:rsidP="009B4CCE"/>
    <w:p w14:paraId="50DBED51" w14:textId="262EE9E4" w:rsidR="009B4CCE" w:rsidRDefault="009B4CCE" w:rsidP="009B4CCE">
      <w:pPr>
        <w:pStyle w:val="Heading2"/>
      </w:pPr>
      <w:bookmarkStart w:id="20" w:name="_Toc523155621"/>
      <w:r>
        <w:rPr>
          <w:rFonts w:hint="eastAsia"/>
        </w:rPr>
        <w:t>소스 코드 수정</w:t>
      </w:r>
      <w:bookmarkEnd w:id="20"/>
    </w:p>
    <w:p w14:paraId="36A7E897" w14:textId="2E1D2840" w:rsidR="009B4CCE" w:rsidRDefault="009B4CCE" w:rsidP="009B4CCE">
      <w:r>
        <w:rPr>
          <w:rFonts w:hint="eastAsia"/>
        </w:rPr>
        <w:t>소스 코드 파일을 생성하거나 수정하자.</w:t>
      </w:r>
    </w:p>
    <w:p w14:paraId="2F9DE753" w14:textId="5B2460BC" w:rsidR="009B4CCE" w:rsidRDefault="009B4CCE" w:rsidP="009B4CCE"/>
    <w:p w14:paraId="1D9FF0EE" w14:textId="64A4885E" w:rsidR="009B4CCE" w:rsidRDefault="009B4CCE" w:rsidP="009B4CCE">
      <w:pPr>
        <w:pStyle w:val="Heading2"/>
      </w:pPr>
      <w:bookmarkStart w:id="21" w:name="_Toc523155622"/>
      <w:r>
        <w:rPr>
          <w:rFonts w:hint="eastAsia"/>
        </w:rPr>
        <w:t>commit</w:t>
      </w:r>
      <w:bookmarkEnd w:id="21"/>
    </w:p>
    <w:p w14:paraId="17107031" w14:textId="166FD924" w:rsidR="009B4CCE" w:rsidRDefault="009B4CCE" w:rsidP="009B4CCE">
      <w:r>
        <w:rPr>
          <w:rFonts w:hint="eastAsia"/>
        </w:rPr>
        <w:t xml:space="preserve">프로젝트 - </w:t>
      </w:r>
      <w:r>
        <w:t xml:space="preserve">Team - </w:t>
      </w:r>
      <w:r>
        <w:rPr>
          <w:rFonts w:hint="eastAsia"/>
        </w:rPr>
        <w:t>Commit</w:t>
      </w:r>
    </w:p>
    <w:p w14:paraId="5BE9F319" w14:textId="1BAD242F" w:rsidR="009B4CCE" w:rsidRDefault="009B4CCE" w:rsidP="009B4CCE"/>
    <w:p w14:paraId="5C51E521" w14:textId="76F54B86" w:rsidR="009B4CCE" w:rsidRDefault="009B4CCE" w:rsidP="009B4CCE">
      <w:r>
        <w:rPr>
          <w:noProof/>
        </w:rPr>
        <w:drawing>
          <wp:inline distT="0" distB="0" distL="0" distR="0" wp14:anchorId="7DB353E5" wp14:editId="1AAE4F24">
            <wp:extent cx="5419725" cy="4638303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6514" cy="464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5DB3" w14:textId="6F8D1667" w:rsidR="009B4CCE" w:rsidRDefault="009B4CCE" w:rsidP="009B4CCE"/>
    <w:p w14:paraId="0B9B3F10" w14:textId="3DB5A053" w:rsidR="009B4CCE" w:rsidRDefault="009B4CCE" w:rsidP="009B4CCE">
      <w:r>
        <w:t xml:space="preserve">Staged Changes </w:t>
      </w:r>
      <w:r>
        <w:rPr>
          <w:rFonts w:hint="eastAsia"/>
        </w:rPr>
        <w:t xml:space="preserve">영역의 파일들은 </w:t>
      </w:r>
      <w:r>
        <w:t>repository</w:t>
      </w:r>
      <w:r>
        <w:rPr>
          <w:rFonts w:hint="eastAsia"/>
        </w:rPr>
        <w:t>에 등록할 파일이다.</w:t>
      </w:r>
    </w:p>
    <w:p w14:paraId="179A3A4E" w14:textId="77777777" w:rsidR="009B4CCE" w:rsidRDefault="009B4CCE" w:rsidP="009B4CCE"/>
    <w:p w14:paraId="03AC34A4" w14:textId="4BD0780C" w:rsidR="009B4CCE" w:rsidRDefault="009B4CCE" w:rsidP="009B4CCE">
      <w:r>
        <w:t xml:space="preserve">Unstaged Changes </w:t>
      </w:r>
      <w:r>
        <w:rPr>
          <w:rFonts w:hint="eastAsia"/>
        </w:rPr>
        <w:t xml:space="preserve">영역의 파일은 </w:t>
      </w:r>
      <w:r>
        <w:t>repository</w:t>
      </w:r>
      <w:r>
        <w:rPr>
          <w:rFonts w:hint="eastAsia"/>
        </w:rPr>
        <w:t>에 등록되지 않기 때문에</w:t>
      </w:r>
    </w:p>
    <w:p w14:paraId="7826FB98" w14:textId="77777777" w:rsidR="009B4CCE" w:rsidRDefault="009B4CCE" w:rsidP="009B4CCE">
      <w:r>
        <w:t xml:space="preserve">Staged Changes </w:t>
      </w:r>
      <w:r>
        <w:rPr>
          <w:rFonts w:hint="eastAsia"/>
        </w:rPr>
        <w:t>영역으로 드래그 드롭하여 옮겨야 한다.</w:t>
      </w:r>
    </w:p>
    <w:p w14:paraId="44077887" w14:textId="25C3ED14" w:rsidR="009B4CCE" w:rsidRDefault="009B4CCE" w:rsidP="009B4CCE"/>
    <w:p w14:paraId="686ADF5F" w14:textId="62A335DD" w:rsidR="009B4CCE" w:rsidRDefault="009B4CCE" w:rsidP="009B4CCE">
      <w:r>
        <w:rPr>
          <w:rFonts w:hint="eastAsia"/>
        </w:rPr>
        <w:t>Commit Message 영역에 간단한 설명을 입력한다.</w:t>
      </w:r>
    </w:p>
    <w:p w14:paraId="2A565CCB" w14:textId="5487C76E" w:rsidR="009B4CCE" w:rsidRDefault="009B4CCE" w:rsidP="009B4CCE"/>
    <w:p w14:paraId="77FAB687" w14:textId="087F95A9" w:rsidR="009B4CCE" w:rsidRDefault="009B4CCE" w:rsidP="009B4CCE">
      <w:r>
        <w:t xml:space="preserve">[Commit] </w:t>
      </w:r>
      <w:r>
        <w:rPr>
          <w:rFonts w:hint="eastAsia"/>
        </w:rPr>
        <w:t xml:space="preserve">버튼을 클릭하면 </w:t>
      </w:r>
      <w:r>
        <w:t>local repository</w:t>
      </w:r>
      <w:r>
        <w:rPr>
          <w:rFonts w:hint="eastAsia"/>
        </w:rPr>
        <w:t>에 등록(</w:t>
      </w:r>
      <w:r>
        <w:t>commit)</w:t>
      </w:r>
      <w:r>
        <w:rPr>
          <w:rFonts w:hint="eastAsia"/>
        </w:rPr>
        <w:t>된다.</w:t>
      </w:r>
    </w:p>
    <w:p w14:paraId="78A6ACBD" w14:textId="77777777" w:rsidR="009B4CCE" w:rsidRDefault="009B4CCE" w:rsidP="009B4CCE">
      <w:r>
        <w:t xml:space="preserve">[Commit and Push] </w:t>
      </w:r>
      <w:r>
        <w:rPr>
          <w:rFonts w:hint="eastAsia"/>
        </w:rPr>
        <w:t xml:space="preserve">버튼을 클릭하면 먼저 </w:t>
      </w:r>
      <w:r>
        <w:t>local repository</w:t>
      </w:r>
      <w:r>
        <w:rPr>
          <w:rFonts w:hint="eastAsia"/>
        </w:rPr>
        <w:t xml:space="preserve">에 등록되고, </w:t>
      </w:r>
    </w:p>
    <w:p w14:paraId="453D925B" w14:textId="35C8EFDC" w:rsidR="009B4CCE" w:rsidRDefault="009B4CCE" w:rsidP="009B4CCE">
      <w:r>
        <w:rPr>
          <w:rFonts w:hint="eastAsia"/>
        </w:rPr>
        <w:t xml:space="preserve">이어서 </w:t>
      </w:r>
      <w:r>
        <w:t>remote repository</w:t>
      </w:r>
      <w:r>
        <w:rPr>
          <w:rFonts w:hint="eastAsia"/>
        </w:rPr>
        <w:t>에 업로드(</w:t>
      </w:r>
      <w:r>
        <w:t xml:space="preserve">push) </w:t>
      </w:r>
      <w:r>
        <w:rPr>
          <w:rFonts w:hint="eastAsia"/>
        </w:rPr>
        <w:t>된다.</w:t>
      </w:r>
    </w:p>
    <w:p w14:paraId="6A54B974" w14:textId="5A59F329" w:rsidR="009B4CCE" w:rsidRDefault="009B4CCE" w:rsidP="009B4CCE"/>
    <w:p w14:paraId="47D25F6F" w14:textId="1B9A5745" w:rsidR="009B4CCE" w:rsidRDefault="009B4CCE" w:rsidP="009B4CCE"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 xml:space="preserve">할 때마다 </w:t>
      </w:r>
      <w:r>
        <w:t xml:space="preserve">push </w:t>
      </w:r>
      <w:r>
        <w:rPr>
          <w:rFonts w:hint="eastAsia"/>
        </w:rPr>
        <w:t>해야하는 것은 아니다.</w:t>
      </w:r>
    </w:p>
    <w:p w14:paraId="5CB80A91" w14:textId="77777777" w:rsidR="009B4CCE" w:rsidRDefault="009B4CCE" w:rsidP="009B4CCE"/>
    <w:p w14:paraId="6721100E" w14:textId="1AFB5DFA" w:rsidR="009B4CCE" w:rsidRDefault="009B4CCE" w:rsidP="009B4CCE">
      <w:r>
        <w:rPr>
          <w:rFonts w:hint="eastAsia"/>
        </w:rPr>
        <w:t xml:space="preserve">어떤 기능을 구현 중일 때는 </w:t>
      </w:r>
      <w:r w:rsidR="00404A29">
        <w:rPr>
          <w:rFonts w:hint="eastAsia"/>
        </w:rPr>
        <w:t xml:space="preserve">가끔 </w:t>
      </w:r>
      <w:r>
        <w:rPr>
          <w:rFonts w:hint="eastAsia"/>
        </w:rPr>
        <w:t>commit만</w:t>
      </w:r>
      <w:r>
        <w:t xml:space="preserve"> </w:t>
      </w:r>
      <w:r>
        <w:rPr>
          <w:rFonts w:hint="eastAsia"/>
        </w:rPr>
        <w:t>하다가,</w:t>
      </w:r>
    </w:p>
    <w:p w14:paraId="52F00FAD" w14:textId="78D02E02" w:rsidR="009B4CCE" w:rsidRDefault="009B4CCE" w:rsidP="009B4CCE">
      <w:r>
        <w:rPr>
          <w:rFonts w:hint="eastAsia"/>
        </w:rPr>
        <w:t xml:space="preserve">구현이 완료되어 팀원들에게 완성된 소스를 공유하고 싶을 때 </w:t>
      </w:r>
      <w:r w:rsidR="00404A29">
        <w:rPr>
          <w:rFonts w:hint="eastAsia"/>
        </w:rPr>
        <w:t xml:space="preserve">한 번 </w:t>
      </w:r>
      <w:r>
        <w:t xml:space="preserve">push </w:t>
      </w:r>
      <w:r>
        <w:rPr>
          <w:rFonts w:hint="eastAsia"/>
        </w:rPr>
        <w:t xml:space="preserve">하면 </w:t>
      </w:r>
    </w:p>
    <w:p w14:paraId="6581F8ED" w14:textId="29388BD5" w:rsidR="00404A29" w:rsidRDefault="00404A29" w:rsidP="009B4CCE">
      <w:r>
        <w:rPr>
          <w:rFonts w:hint="eastAsia"/>
        </w:rPr>
        <w:t xml:space="preserve">그동안 </w:t>
      </w:r>
      <w:r>
        <w:t xml:space="preserve">commit </w:t>
      </w:r>
      <w:r>
        <w:rPr>
          <w:rFonts w:hint="eastAsia"/>
        </w:rPr>
        <w:t xml:space="preserve">되었던 것들이 한 번에 </w:t>
      </w:r>
      <w:r>
        <w:t>remote repository</w:t>
      </w:r>
      <w:r>
        <w:rPr>
          <w:rFonts w:hint="eastAsia"/>
        </w:rPr>
        <w:t xml:space="preserve">에 </w:t>
      </w:r>
      <w:r>
        <w:t xml:space="preserve">push </w:t>
      </w:r>
      <w:r>
        <w:rPr>
          <w:rFonts w:hint="eastAsia"/>
        </w:rPr>
        <w:t>된다.</w:t>
      </w:r>
    </w:p>
    <w:p w14:paraId="35ABC242" w14:textId="090A8C9A" w:rsidR="00404A29" w:rsidRDefault="00404A29" w:rsidP="009B4CCE"/>
    <w:p w14:paraId="4A5EC6FB" w14:textId="78A7EA27" w:rsidR="00404A29" w:rsidRDefault="00404A29" w:rsidP="009B4CCE"/>
    <w:p w14:paraId="5CCED6B3" w14:textId="080BEE75" w:rsidR="00404A29" w:rsidRDefault="00404A29" w:rsidP="00404A29">
      <w:pPr>
        <w:pStyle w:val="Heading2"/>
      </w:pPr>
      <w:bookmarkStart w:id="22" w:name="_Toc523155623"/>
      <w:r>
        <w:rPr>
          <w:rFonts w:hint="eastAsia"/>
        </w:rPr>
        <w:t>push</w:t>
      </w:r>
      <w:bookmarkEnd w:id="22"/>
    </w:p>
    <w:p w14:paraId="4CC7B2CE" w14:textId="05344629" w:rsidR="00404A29" w:rsidRDefault="00404A29" w:rsidP="00404A29"/>
    <w:p w14:paraId="41743B6F" w14:textId="3EABE04B" w:rsidR="00404A29" w:rsidRDefault="00404A29" w:rsidP="00404A29">
      <w:r>
        <w:rPr>
          <w:rFonts w:hint="eastAsia"/>
        </w:rPr>
        <w:t xml:space="preserve">프로젝트 - </w:t>
      </w:r>
      <w:r>
        <w:t>Team - Push Branch master</w:t>
      </w:r>
    </w:p>
    <w:p w14:paraId="62C86F4A" w14:textId="3A749449" w:rsidR="00404A29" w:rsidRDefault="00404A29" w:rsidP="00404A29"/>
    <w:p w14:paraId="2569752F" w14:textId="77777777" w:rsidR="00404A29" w:rsidRPr="00404A29" w:rsidRDefault="00404A29" w:rsidP="00404A29"/>
    <w:p w14:paraId="7406FAF7" w14:textId="77777777" w:rsidR="00404A29" w:rsidRDefault="00404A29" w:rsidP="009B4CCE"/>
    <w:p w14:paraId="5BDC5CBE" w14:textId="786C6DD9" w:rsidR="009B4CCE" w:rsidRDefault="00404A29" w:rsidP="00404A29">
      <w:pPr>
        <w:pStyle w:val="Heading1"/>
      </w:pPr>
      <w:bookmarkStart w:id="23" w:name="_Toc523155624"/>
      <w:r>
        <w:rPr>
          <w:rFonts w:hint="eastAsia"/>
        </w:rPr>
        <w:t xml:space="preserve">수정된 내용 </w:t>
      </w:r>
      <w:r w:rsidR="0031273B">
        <w:rPr>
          <w:rFonts w:hint="eastAsia"/>
        </w:rPr>
        <w:t>pull</w:t>
      </w:r>
      <w:bookmarkEnd w:id="23"/>
    </w:p>
    <w:p w14:paraId="46BF5A82" w14:textId="099B65AE" w:rsidR="00404A29" w:rsidRDefault="00404A29" w:rsidP="00404A29"/>
    <w:p w14:paraId="777D98D6" w14:textId="438EC9BC" w:rsidR="00D13D14" w:rsidRDefault="00D13D14" w:rsidP="00D13D14">
      <w:r>
        <w:rPr>
          <w:rFonts w:hint="eastAsia"/>
        </w:rPr>
        <w:t xml:space="preserve">다른 팀원이 </w:t>
      </w:r>
      <w:r>
        <w:t>remote respository</w:t>
      </w:r>
      <w:r>
        <w:rPr>
          <w:rFonts w:hint="eastAsia"/>
        </w:rPr>
        <w:t xml:space="preserve">에 등록한 수정 내용을, 내 </w:t>
      </w:r>
      <w:r>
        <w:t>PC</w:t>
      </w:r>
      <w:r>
        <w:rPr>
          <w:rFonts w:hint="eastAsia"/>
        </w:rPr>
        <w:t>에 가져와야 한다.</w:t>
      </w:r>
    </w:p>
    <w:p w14:paraId="1BEA6048" w14:textId="5F5704BE" w:rsidR="00404A29" w:rsidRDefault="00404A29" w:rsidP="00404A29">
      <w:r>
        <w:rPr>
          <w:rFonts w:hint="eastAsia"/>
        </w:rPr>
        <w:t>remote</w:t>
      </w:r>
      <w:r>
        <w:t xml:space="preserve"> repository</w:t>
      </w:r>
      <w:r>
        <w:rPr>
          <w:rFonts w:hint="eastAsia"/>
        </w:rPr>
        <w:t xml:space="preserve">에 등록된 수정 내용을 </w:t>
      </w:r>
      <w:r w:rsidR="00D13D14">
        <w:rPr>
          <w:rFonts w:hint="eastAsia"/>
        </w:rPr>
        <w:t xml:space="preserve">내 </w:t>
      </w:r>
      <w:r w:rsidR="00D13D14">
        <w:t>PC</w:t>
      </w:r>
      <w:r w:rsidR="00D13D14">
        <w:rPr>
          <w:rFonts w:hint="eastAsia"/>
        </w:rPr>
        <w:t xml:space="preserve">에 가져오는 </w:t>
      </w:r>
      <w:r>
        <w:rPr>
          <w:rFonts w:hint="eastAsia"/>
        </w:rPr>
        <w:t xml:space="preserve">것을 </w:t>
      </w:r>
      <w:r w:rsidRPr="00404A29">
        <w:rPr>
          <w:highlight w:val="yellow"/>
        </w:rPr>
        <w:t>pull</w:t>
      </w:r>
      <w:r>
        <w:t xml:space="preserve"> </w:t>
      </w:r>
      <w:r>
        <w:rPr>
          <w:rFonts w:hint="eastAsia"/>
        </w:rPr>
        <w:t>이라고 한다.</w:t>
      </w:r>
    </w:p>
    <w:p w14:paraId="45A9D78D" w14:textId="07B584C9" w:rsidR="00404A29" w:rsidRDefault="00404A29" w:rsidP="00404A29"/>
    <w:p w14:paraId="59B3CE5D" w14:textId="51876A2F" w:rsidR="00404A29" w:rsidRDefault="00404A29" w:rsidP="00404A29">
      <w:r>
        <w:rPr>
          <w:rFonts w:hint="eastAsia"/>
        </w:rPr>
        <w:t xml:space="preserve">프로젝트 - </w:t>
      </w:r>
      <w:r>
        <w:t>Team - Pull</w:t>
      </w:r>
    </w:p>
    <w:p w14:paraId="175F0D4A" w14:textId="2A44219B" w:rsidR="00404A29" w:rsidRDefault="00404A29" w:rsidP="00404A29">
      <w:r>
        <w:rPr>
          <w:rFonts w:hint="eastAsia"/>
        </w:rPr>
        <w:t xml:space="preserve">프로젝트 - </w:t>
      </w:r>
      <w:r>
        <w:t>Team - Pull...</w:t>
      </w:r>
    </w:p>
    <w:p w14:paraId="12C9F474" w14:textId="2DC24211" w:rsidR="00404A29" w:rsidRDefault="00404A29" w:rsidP="00404A29"/>
    <w:p w14:paraId="7905F4C4" w14:textId="7B5B5731" w:rsidR="00404A29" w:rsidRDefault="00404A29" w:rsidP="00404A29">
      <w:r>
        <w:t xml:space="preserve">[Pull] </w:t>
      </w:r>
      <w:r>
        <w:rPr>
          <w:rFonts w:hint="eastAsia"/>
        </w:rPr>
        <w:t>메뉴와 [</w:t>
      </w:r>
      <w:r>
        <w:t xml:space="preserve">Pull...] </w:t>
      </w:r>
      <w:r>
        <w:rPr>
          <w:rFonts w:hint="eastAsia"/>
        </w:rPr>
        <w:t>메뉴의 기능이 동일하기 때문에 아무거나 선택해도 된다.</w:t>
      </w:r>
    </w:p>
    <w:p w14:paraId="6702790D" w14:textId="5755641D" w:rsidR="00404A29" w:rsidRDefault="00404A29" w:rsidP="00404A29">
      <w:r>
        <w:rPr>
          <w:noProof/>
        </w:rPr>
        <w:drawing>
          <wp:inline distT="0" distB="0" distL="0" distR="0" wp14:anchorId="11435FDC" wp14:editId="171A417D">
            <wp:extent cx="6290754" cy="362579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4030" cy="36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7E5C" w14:textId="68EBB562" w:rsidR="0087240C" w:rsidRDefault="0087240C" w:rsidP="00404A29"/>
    <w:p w14:paraId="359A511C" w14:textId="3CDBAF23" w:rsidR="0087240C" w:rsidRDefault="0087240C" w:rsidP="00404A29"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된 내용은, 내가 수정한 소스 코드와</w:t>
      </w:r>
      <w:r w:rsidR="00CD09C0">
        <w:rPr>
          <w:rFonts w:hint="eastAsia"/>
        </w:rPr>
        <w:t>, 대부분의 경우</w:t>
      </w:r>
      <w:r>
        <w:rPr>
          <w:rFonts w:hint="eastAsia"/>
        </w:rPr>
        <w:t xml:space="preserve"> 자동으로 잘 </w:t>
      </w:r>
      <w:r w:rsidR="00CD09C0">
        <w:rPr>
          <w:rFonts w:hint="eastAsia"/>
        </w:rPr>
        <w:t>합쳐진다</w:t>
      </w:r>
      <w:r w:rsidR="00CD09C0">
        <w:t>(merge).</w:t>
      </w:r>
    </w:p>
    <w:p w14:paraId="52DA9646" w14:textId="77777777" w:rsidR="00CD09C0" w:rsidRDefault="00CD09C0" w:rsidP="00404A29"/>
    <w:p w14:paraId="18F18185" w14:textId="0D2E332E" w:rsidR="00CD09C0" w:rsidRPr="00CD09C0" w:rsidRDefault="00CD09C0" w:rsidP="00404A29"/>
    <w:p w14:paraId="406E1166" w14:textId="77777777" w:rsidR="00CD09C0" w:rsidRDefault="00CD09C0" w:rsidP="00404A29"/>
    <w:p w14:paraId="4AABB23E" w14:textId="04043709" w:rsidR="00404A29" w:rsidRDefault="00404A29" w:rsidP="00404A29"/>
    <w:p w14:paraId="30BFF96F" w14:textId="7E93867C" w:rsidR="00404A29" w:rsidRDefault="00404A29" w:rsidP="00404A29"/>
    <w:p w14:paraId="7C9B48A4" w14:textId="77777777" w:rsidR="00404A29" w:rsidRDefault="00404A29" w:rsidP="00404A29"/>
    <w:p w14:paraId="430FCDCF" w14:textId="504E79AE" w:rsidR="00404A29" w:rsidRDefault="00404A29" w:rsidP="00404A29"/>
    <w:p w14:paraId="6D9EE72E" w14:textId="77777777" w:rsidR="00404A29" w:rsidRDefault="00404A29" w:rsidP="00404A29"/>
    <w:p w14:paraId="530177B2" w14:textId="59FE2EF8" w:rsidR="00404A29" w:rsidRDefault="00404A29" w:rsidP="00404A29"/>
    <w:p w14:paraId="075CD5BC" w14:textId="77777777" w:rsidR="00404A29" w:rsidRDefault="00404A29" w:rsidP="00404A29"/>
    <w:p w14:paraId="26EF2076" w14:textId="77777777" w:rsidR="00404A29" w:rsidRDefault="00404A29" w:rsidP="00404A29"/>
    <w:p w14:paraId="5E102FB5" w14:textId="77777777" w:rsidR="00404A29" w:rsidRPr="00404A29" w:rsidRDefault="00404A29" w:rsidP="00404A29"/>
    <w:p w14:paraId="43E2D0AD" w14:textId="3E4766FE" w:rsidR="009B4CCE" w:rsidRDefault="009B4CCE" w:rsidP="009B4CCE"/>
    <w:p w14:paraId="79ACF01B" w14:textId="77777777" w:rsidR="00864A1F" w:rsidRDefault="00864A1F" w:rsidP="009B4CCE"/>
    <w:p w14:paraId="3F06150B" w14:textId="77777777" w:rsidR="00864A1F" w:rsidRDefault="00864A1F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5446E9BA" w14:textId="030FD2A0" w:rsidR="00864A1F" w:rsidRDefault="00BB674E" w:rsidP="00864A1F">
      <w:pPr>
        <w:pStyle w:val="Heading1"/>
      </w:pPr>
      <w:bookmarkStart w:id="24" w:name="_Toc523155625"/>
      <w:r>
        <w:lastRenderedPageBreak/>
        <w:t xml:space="preserve">push </w:t>
      </w:r>
      <w:r>
        <w:rPr>
          <w:rFonts w:hint="eastAsia"/>
        </w:rPr>
        <w:t>실패</w:t>
      </w:r>
      <w:bookmarkEnd w:id="24"/>
      <w:r>
        <w:rPr>
          <w:rFonts w:hint="eastAsia"/>
        </w:rPr>
        <w:t xml:space="preserve"> </w:t>
      </w:r>
    </w:p>
    <w:p w14:paraId="38E2B02D" w14:textId="6A4F32A8" w:rsidR="00864A1F" w:rsidRDefault="00864A1F" w:rsidP="00864A1F"/>
    <w:p w14:paraId="2D2267B3" w14:textId="61634627" w:rsidR="00864A1F" w:rsidRDefault="00864A1F" w:rsidP="00864A1F">
      <w:r>
        <w:rPr>
          <w:rFonts w:hint="eastAsia"/>
        </w:rPr>
        <w:t xml:space="preserve">프로젝트 소스 코드를 수정하고, 수정된 내용을 </w:t>
      </w:r>
      <w:r>
        <w:t>remote repository</w:t>
      </w:r>
      <w:r>
        <w:rPr>
          <w:rFonts w:hint="eastAsia"/>
        </w:rPr>
        <w:t xml:space="preserve">에 등록하는 것을 </w:t>
      </w:r>
      <w:r>
        <w:t xml:space="preserve">push </w:t>
      </w:r>
      <w:r>
        <w:rPr>
          <w:rFonts w:hint="eastAsia"/>
        </w:rPr>
        <w:t>라고 한다.</w:t>
      </w:r>
    </w:p>
    <w:p w14:paraId="3887367C" w14:textId="5F02D64A" w:rsidR="00864A1F" w:rsidRDefault="00864A1F" w:rsidP="00864A1F">
      <w:r>
        <w:t xml:space="preserve">push </w:t>
      </w:r>
      <w:r>
        <w:rPr>
          <w:rFonts w:hint="eastAsia"/>
        </w:rPr>
        <w:t>작업이 언제나 성공하는 것은 아니다.</w:t>
      </w:r>
    </w:p>
    <w:p w14:paraId="0AE3BD69" w14:textId="469EC0D3" w:rsidR="00864A1F" w:rsidRDefault="00864A1F" w:rsidP="00864A1F"/>
    <w:p w14:paraId="797724B5" w14:textId="77777777" w:rsidR="0016117B" w:rsidRDefault="00864A1F" w:rsidP="00864A1F">
      <w:r>
        <w:rPr>
          <w:rFonts w:hint="eastAsia"/>
        </w:rPr>
        <w:t xml:space="preserve">내가 프로젝트 소스 코드를 수정하는 사이에, </w:t>
      </w:r>
    </w:p>
    <w:p w14:paraId="5358405C" w14:textId="16450963" w:rsidR="00864A1F" w:rsidRDefault="00864A1F" w:rsidP="00864A1F">
      <w:r>
        <w:rPr>
          <w:rFonts w:hint="eastAsia"/>
        </w:rPr>
        <w:t xml:space="preserve">다른 팀원이 먼저 수정 </w:t>
      </w:r>
      <w:r w:rsidR="00BB674E">
        <w:rPr>
          <w:rFonts w:hint="eastAsia"/>
        </w:rPr>
        <w:t>내용</w:t>
      </w:r>
      <w:r>
        <w:rPr>
          <w:rFonts w:hint="eastAsia"/>
        </w:rPr>
        <w:t xml:space="preserve">을 </w:t>
      </w:r>
      <w:r>
        <w:t>remote repository</w:t>
      </w:r>
      <w:r>
        <w:rPr>
          <w:rFonts w:hint="eastAsia"/>
        </w:rPr>
        <w:t xml:space="preserve">에 </w:t>
      </w:r>
      <w:r>
        <w:t xml:space="preserve">push </w:t>
      </w:r>
      <w:r>
        <w:rPr>
          <w:rFonts w:hint="eastAsia"/>
        </w:rPr>
        <w:t>했다면,</w:t>
      </w:r>
    </w:p>
    <w:p w14:paraId="19E5692B" w14:textId="27FA6C7D" w:rsidR="0016117B" w:rsidRDefault="0016117B" w:rsidP="00864A1F">
      <w:r>
        <w:rPr>
          <w:rFonts w:hint="eastAsia"/>
        </w:rPr>
        <w:t xml:space="preserve">그 뒤를 이어 내가 </w:t>
      </w:r>
      <w:r>
        <w:t xml:space="preserve">push </w:t>
      </w:r>
      <w:r>
        <w:rPr>
          <w:rFonts w:hint="eastAsia"/>
        </w:rPr>
        <w:t>하는 것은 실패한다.</w:t>
      </w:r>
    </w:p>
    <w:p w14:paraId="4D20ADCF" w14:textId="2C6115AF" w:rsidR="0016117B" w:rsidRDefault="0016117B" w:rsidP="00864A1F"/>
    <w:p w14:paraId="2389B76A" w14:textId="7C563E09" w:rsidR="0016117B" w:rsidRDefault="0016117B" w:rsidP="0016117B">
      <w:pPr>
        <w:pStyle w:val="Heading2"/>
      </w:pPr>
      <w:bookmarkStart w:id="25" w:name="_Toc523155626"/>
      <w:r>
        <w:rPr>
          <w:rFonts w:hint="eastAsia"/>
        </w:rPr>
        <w:t>push 실패</w:t>
      </w:r>
      <w:bookmarkEnd w:id="25"/>
    </w:p>
    <w:p w14:paraId="1AF5C7C4" w14:textId="478EB066" w:rsidR="0016117B" w:rsidRPr="0016117B" w:rsidRDefault="0016117B" w:rsidP="00864A1F">
      <w:r>
        <w:rPr>
          <w:noProof/>
        </w:rPr>
        <w:drawing>
          <wp:inline distT="0" distB="0" distL="0" distR="0" wp14:anchorId="481207BB" wp14:editId="36319519">
            <wp:extent cx="5099008" cy="3506525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01174" cy="35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7EDB" w14:textId="270F63FA" w:rsidR="00864A1F" w:rsidRDefault="0016117B" w:rsidP="00864A1F">
      <w:r>
        <w:rPr>
          <w:rFonts w:hint="eastAsia"/>
        </w:rPr>
        <w:t>push</w:t>
      </w:r>
      <w:r>
        <w:t xml:space="preserve"> </w:t>
      </w:r>
      <w:r>
        <w:rPr>
          <w:rFonts w:hint="eastAsia"/>
        </w:rPr>
        <w:t>실패 화면이다.</w:t>
      </w:r>
    </w:p>
    <w:p w14:paraId="147B3C0C" w14:textId="77777777" w:rsidR="0016117B" w:rsidRDefault="0016117B" w:rsidP="00864A1F"/>
    <w:p w14:paraId="718E9880" w14:textId="2F5C1E89" w:rsidR="0016117B" w:rsidRDefault="0016117B" w:rsidP="00864A1F">
      <w:r>
        <w:rPr>
          <w:rFonts w:hint="eastAsia"/>
        </w:rPr>
        <w:t xml:space="preserve">위 화면에서 </w:t>
      </w:r>
      <w:r>
        <w:t xml:space="preserve">[rejected - non-fast-forward] </w:t>
      </w:r>
      <w:r>
        <w:rPr>
          <w:rFonts w:hint="eastAsia"/>
        </w:rPr>
        <w:t>부분을 주목하자.</w:t>
      </w:r>
    </w:p>
    <w:p w14:paraId="7C0C425C" w14:textId="280FFBC6" w:rsidR="0016117B" w:rsidRDefault="0016117B" w:rsidP="00864A1F">
      <w:r>
        <w:t xml:space="preserve">push </w:t>
      </w:r>
      <w:r>
        <w:rPr>
          <w:rFonts w:hint="eastAsia"/>
        </w:rPr>
        <w:t xml:space="preserve">작업이 </w:t>
      </w:r>
      <w:r>
        <w:t xml:space="preserve">rejected </w:t>
      </w:r>
      <w:r>
        <w:rPr>
          <w:rFonts w:hint="eastAsia"/>
        </w:rPr>
        <w:t>되었다는 뜻이다.</w:t>
      </w:r>
    </w:p>
    <w:p w14:paraId="083AAF61" w14:textId="46440559" w:rsidR="0016117B" w:rsidRDefault="0016117B" w:rsidP="00864A1F"/>
    <w:p w14:paraId="3A8DF363" w14:textId="3EA82EAA" w:rsidR="0016117B" w:rsidRDefault="0016117B" w:rsidP="00864A1F"/>
    <w:p w14:paraId="55130181" w14:textId="4095144D" w:rsidR="0016117B" w:rsidRDefault="0016117B" w:rsidP="0016117B">
      <w:pPr>
        <w:pStyle w:val="Heading2"/>
      </w:pPr>
      <w:bookmarkStart w:id="26" w:name="_Toc523155627"/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먼저</w:t>
      </w:r>
      <w:bookmarkEnd w:id="26"/>
    </w:p>
    <w:p w14:paraId="3238A783" w14:textId="387A3726" w:rsidR="0016117B" w:rsidRDefault="0016117B" w:rsidP="0016117B">
      <w:r>
        <w:rPr>
          <w:rFonts w:hint="eastAsia"/>
        </w:rPr>
        <w:t xml:space="preserve">위와 같이 </w:t>
      </w:r>
      <w:r>
        <w:t>push</w:t>
      </w:r>
      <w:r>
        <w:rPr>
          <w:rFonts w:hint="eastAsia"/>
        </w:rPr>
        <w:t>가 실패하면,</w:t>
      </w:r>
    </w:p>
    <w:p w14:paraId="43A26DEB" w14:textId="05C52F20" w:rsidR="0016117B" w:rsidRDefault="0016117B" w:rsidP="0016117B">
      <w:r>
        <w:t>pull</w:t>
      </w:r>
      <w:r>
        <w:rPr>
          <w:rFonts w:hint="eastAsia"/>
        </w:rPr>
        <w:t xml:space="preserve">을 먼저 하고, 그 다음에 다시 </w:t>
      </w:r>
      <w:r>
        <w:t xml:space="preserve">push </w:t>
      </w:r>
      <w:r>
        <w:rPr>
          <w:rFonts w:hint="eastAsia"/>
        </w:rPr>
        <w:t>해야 한다.</w:t>
      </w:r>
    </w:p>
    <w:p w14:paraId="78ADA2CE" w14:textId="2DD71872" w:rsidR="0016117B" w:rsidRDefault="0016117B" w:rsidP="0016117B"/>
    <w:p w14:paraId="2FD196FF" w14:textId="7C6AC5A1" w:rsidR="0016117B" w:rsidRDefault="0016117B" w:rsidP="0016117B">
      <w:r>
        <w:rPr>
          <w:rFonts w:hint="eastAsia"/>
        </w:rPr>
        <w:t>자세히 설명하자면,</w:t>
      </w:r>
    </w:p>
    <w:p w14:paraId="19DBECD8" w14:textId="08AFF04E" w:rsidR="0016117B" w:rsidRDefault="0016117B" w:rsidP="0016117B">
      <w:r>
        <w:rPr>
          <w:rFonts w:hint="eastAsia"/>
        </w:rPr>
        <w:t xml:space="preserve">내가 프로젝트 소스 코드를 수정하는 사이에, </w:t>
      </w:r>
    </w:p>
    <w:p w14:paraId="2519E387" w14:textId="54DB41E8" w:rsidR="0016117B" w:rsidRDefault="0016117B" w:rsidP="0016117B">
      <w:r>
        <w:rPr>
          <w:rFonts w:hint="eastAsia"/>
        </w:rPr>
        <w:t xml:space="preserve">다른 팀원이 </w:t>
      </w:r>
      <w:r>
        <w:t>remote repository</w:t>
      </w:r>
      <w:r>
        <w:rPr>
          <w:rFonts w:hint="eastAsia"/>
        </w:rPr>
        <w:t xml:space="preserve">에 </w:t>
      </w:r>
      <w:r>
        <w:t xml:space="preserve">push </w:t>
      </w:r>
      <w:r>
        <w:rPr>
          <w:rFonts w:hint="eastAsia"/>
        </w:rPr>
        <w:t xml:space="preserve">한 </w:t>
      </w:r>
      <w:r w:rsidR="003B1093">
        <w:rPr>
          <w:rFonts w:hint="eastAsia"/>
        </w:rPr>
        <w:t xml:space="preserve">수정 </w:t>
      </w:r>
      <w:r>
        <w:rPr>
          <w:rFonts w:hint="eastAsia"/>
        </w:rPr>
        <w:t>내용을</w:t>
      </w:r>
    </w:p>
    <w:p w14:paraId="6909E9D3" w14:textId="6B07854A" w:rsidR="0016117B" w:rsidRDefault="0016117B" w:rsidP="0016117B">
      <w:r>
        <w:rPr>
          <w:rFonts w:hint="eastAsia"/>
        </w:rPr>
        <w:t xml:space="preserve">먼저 </w:t>
      </w:r>
      <w:r w:rsidR="003B1093">
        <w:t xml:space="preserve">pull </w:t>
      </w:r>
      <w:r w:rsidR="003B1093">
        <w:rPr>
          <w:rFonts w:hint="eastAsia"/>
        </w:rPr>
        <w:t>해야</w:t>
      </w:r>
      <w:r w:rsidR="003B1093">
        <w:t xml:space="preserve"> </w:t>
      </w:r>
      <w:r>
        <w:rPr>
          <w:rFonts w:hint="eastAsia"/>
        </w:rPr>
        <w:t>한다</w:t>
      </w:r>
      <w:r w:rsidR="003B1093">
        <w:t>. (</w:t>
      </w:r>
      <w:r w:rsidR="003B1093">
        <w:rPr>
          <w:rFonts w:hint="eastAsia"/>
        </w:rPr>
        <w:t>가져와야 한다)</w:t>
      </w:r>
    </w:p>
    <w:p w14:paraId="2B8E38BD" w14:textId="371E8DC6" w:rsidR="0016117B" w:rsidRDefault="0016117B" w:rsidP="0016117B">
      <w:r>
        <w:rPr>
          <w:rFonts w:hint="eastAsia"/>
        </w:rPr>
        <w:t>그래야 그 다음에</w:t>
      </w:r>
      <w:r>
        <w:t xml:space="preserve"> </w:t>
      </w:r>
      <w:r>
        <w:rPr>
          <w:rFonts w:hint="eastAsia"/>
        </w:rPr>
        <w:t xml:space="preserve">내가 수정한 내용을 </w:t>
      </w:r>
      <w:r>
        <w:t xml:space="preserve">push </w:t>
      </w:r>
      <w:r>
        <w:rPr>
          <w:rFonts w:hint="eastAsia"/>
        </w:rPr>
        <w:t>할 수 있다.</w:t>
      </w:r>
    </w:p>
    <w:p w14:paraId="137E50A3" w14:textId="77777777" w:rsidR="0016117B" w:rsidRDefault="0016117B" w:rsidP="00864A1F"/>
    <w:p w14:paraId="74EDC883" w14:textId="1DF7FC0B" w:rsidR="0016117B" w:rsidRDefault="0016117B" w:rsidP="0016117B">
      <w:r>
        <w:rPr>
          <w:rFonts w:hint="eastAsia"/>
        </w:rPr>
        <w:t xml:space="preserve">프로젝트 - </w:t>
      </w:r>
      <w:r>
        <w:t xml:space="preserve">Team - Pull </w:t>
      </w:r>
      <w:r>
        <w:rPr>
          <w:rFonts w:hint="eastAsia"/>
        </w:rPr>
        <w:t>메뉴 클릭</w:t>
      </w:r>
    </w:p>
    <w:p w14:paraId="4D8D0325" w14:textId="3B494DAE" w:rsidR="0016117B" w:rsidRDefault="00BB674E" w:rsidP="0016117B">
      <w:r>
        <w:rPr>
          <w:noProof/>
        </w:rPr>
        <w:lastRenderedPageBreak/>
        <w:drawing>
          <wp:inline distT="0" distB="0" distL="0" distR="0" wp14:anchorId="088A69EC" wp14:editId="53A8A3E1">
            <wp:extent cx="5297477" cy="305330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9686" cy="305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D5B8" w14:textId="2FBBCCA4" w:rsidR="00BB674E" w:rsidRDefault="00BB674E" w:rsidP="0016117B">
      <w:r>
        <w:rPr>
          <w:rFonts w:hint="eastAsia"/>
        </w:rPr>
        <w:t>pull 성공 화면이다.</w:t>
      </w:r>
    </w:p>
    <w:p w14:paraId="52A67CD4" w14:textId="42DCC6CF" w:rsidR="00BB674E" w:rsidRDefault="00BB674E" w:rsidP="0016117B"/>
    <w:p w14:paraId="2AC3CD90" w14:textId="7FB01B3A" w:rsidR="00BB674E" w:rsidRDefault="00BB674E" w:rsidP="0016117B">
      <w:r>
        <w:rPr>
          <w:rFonts w:hint="eastAsia"/>
        </w:rPr>
        <w:t xml:space="preserve">위 화면에서 </w:t>
      </w:r>
      <w:r>
        <w:t>[Result Merged]</w:t>
      </w:r>
      <w:r>
        <w:rPr>
          <w:rFonts w:hint="eastAsia"/>
        </w:rPr>
        <w:t xml:space="preserve"> 부분에 주목하자.</w:t>
      </w:r>
    </w:p>
    <w:p w14:paraId="221186F2" w14:textId="062F71D3" w:rsidR="00BB674E" w:rsidRDefault="00BB674E" w:rsidP="0016117B">
      <w:r>
        <w:rPr>
          <w:rFonts w:hint="eastAsia"/>
        </w:rPr>
        <w:t>remote repository에서 가져온 수정 내용과, 내가 수정한 내용이 자동</w:t>
      </w:r>
      <w:r w:rsidR="003B1093">
        <w:rPr>
          <w:rFonts w:hint="eastAsia"/>
        </w:rPr>
        <w:t xml:space="preserve">으로 잘 </w:t>
      </w:r>
      <w:r>
        <w:rPr>
          <w:rFonts w:hint="eastAsia"/>
        </w:rPr>
        <w:t>합쳐졌다는 뜻이다.</w:t>
      </w:r>
      <w:r w:rsidR="00CD09C0">
        <w:t xml:space="preserve"> (merge </w:t>
      </w:r>
      <w:r w:rsidR="00CD09C0">
        <w:rPr>
          <w:rFonts w:hint="eastAsia"/>
        </w:rPr>
        <w:t>성공)</w:t>
      </w:r>
    </w:p>
    <w:p w14:paraId="2B2DF11B" w14:textId="0A601FAF" w:rsidR="00BB674E" w:rsidRDefault="00BB674E" w:rsidP="0016117B"/>
    <w:p w14:paraId="3DBAC75F" w14:textId="7BE109CC" w:rsidR="0016117B" w:rsidRDefault="00BB674E" w:rsidP="0016117B">
      <w:r>
        <w:rPr>
          <w:rFonts w:hint="eastAsia"/>
        </w:rPr>
        <w:t xml:space="preserve">pull을 성공한 </w:t>
      </w:r>
      <w:r w:rsidR="0016117B">
        <w:rPr>
          <w:rFonts w:hint="eastAsia"/>
        </w:rPr>
        <w:t>다음에</w:t>
      </w:r>
    </w:p>
    <w:p w14:paraId="0F020012" w14:textId="77777777" w:rsidR="0016117B" w:rsidRDefault="0016117B" w:rsidP="0016117B">
      <w:r>
        <w:rPr>
          <w:rFonts w:hint="eastAsia"/>
        </w:rPr>
        <w:t xml:space="preserve">프로젝트 - </w:t>
      </w:r>
      <w:r>
        <w:t>Team - Push B</w:t>
      </w:r>
      <w:r>
        <w:rPr>
          <w:rFonts w:hint="eastAsia"/>
        </w:rPr>
        <w:t>ranch master</w:t>
      </w:r>
      <w:r>
        <w:t xml:space="preserve"> </w:t>
      </w:r>
      <w:r>
        <w:rPr>
          <w:rFonts w:hint="eastAsia"/>
        </w:rPr>
        <w:t>메뉴</w:t>
      </w:r>
    </w:p>
    <w:p w14:paraId="7580076B" w14:textId="7AC34533" w:rsidR="0016117B" w:rsidRDefault="0016117B" w:rsidP="0016117B">
      <w:r>
        <w:rPr>
          <w:rFonts w:hint="eastAsia"/>
        </w:rPr>
        <w:t xml:space="preserve">프로젝트 - </w:t>
      </w:r>
      <w:r>
        <w:t xml:space="preserve">Team - Push to upstream </w:t>
      </w:r>
      <w:r>
        <w:rPr>
          <w:rFonts w:hint="eastAsia"/>
        </w:rPr>
        <w:t>메뉴</w:t>
      </w:r>
    </w:p>
    <w:p w14:paraId="05A86C28" w14:textId="3AF22982" w:rsidR="0016117B" w:rsidRDefault="0016117B" w:rsidP="0016117B">
      <w:r>
        <w:rPr>
          <w:rFonts w:hint="eastAsia"/>
        </w:rPr>
        <w:t xml:space="preserve">위 메뉴 중에 하나를 클릭한다. </w:t>
      </w:r>
    </w:p>
    <w:p w14:paraId="3042A074" w14:textId="4A217923" w:rsidR="0016117B" w:rsidRDefault="00BB674E" w:rsidP="0016117B">
      <w:r>
        <w:rPr>
          <w:rFonts w:hint="eastAsia"/>
        </w:rPr>
        <w:t xml:space="preserve">위 메뉴 둘 다 </w:t>
      </w:r>
      <w:r>
        <w:t xml:space="preserve">push </w:t>
      </w:r>
      <w:r>
        <w:rPr>
          <w:rFonts w:hint="eastAsia"/>
        </w:rPr>
        <w:t>이다.</w:t>
      </w:r>
    </w:p>
    <w:p w14:paraId="1E325C3F" w14:textId="77777777" w:rsidR="0016117B" w:rsidRDefault="0016117B" w:rsidP="0016117B"/>
    <w:p w14:paraId="4407BA7D" w14:textId="4ADB68B9" w:rsidR="0016117B" w:rsidRDefault="00BB674E" w:rsidP="0016117B">
      <w:r>
        <w:rPr>
          <w:noProof/>
        </w:rPr>
        <w:drawing>
          <wp:inline distT="0" distB="0" distL="0" distR="0" wp14:anchorId="5E4D5DE4" wp14:editId="2FE0C82C">
            <wp:extent cx="5341817" cy="3673502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55121" cy="368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9F01" w14:textId="07815E81" w:rsidR="0016117B" w:rsidRDefault="0016117B" w:rsidP="0016117B">
      <w:r>
        <w:rPr>
          <w:rFonts w:hint="eastAsia"/>
        </w:rPr>
        <w:t>push 성공 화면이다.</w:t>
      </w:r>
    </w:p>
    <w:p w14:paraId="09132AAC" w14:textId="4ADFB8F0" w:rsidR="0016117B" w:rsidRDefault="0016117B" w:rsidP="0016117B"/>
    <w:p w14:paraId="03C6A403" w14:textId="25530ABC" w:rsidR="0016117B" w:rsidRPr="00BB674E" w:rsidRDefault="00BB674E" w:rsidP="0016117B">
      <w:pPr>
        <w:rPr>
          <w:u w:val="single"/>
        </w:rPr>
      </w:pPr>
      <w:r w:rsidRPr="00BB674E">
        <w:rPr>
          <w:u w:val="single"/>
        </w:rPr>
        <w:t xml:space="preserve">push </w:t>
      </w:r>
      <w:r w:rsidRPr="00BB674E">
        <w:rPr>
          <w:rFonts w:hint="eastAsia"/>
          <w:u w:val="single"/>
        </w:rPr>
        <w:t xml:space="preserve">하기 전에 언제나 </w:t>
      </w:r>
      <w:r w:rsidRPr="00BB674E">
        <w:rPr>
          <w:u w:val="single"/>
        </w:rPr>
        <w:t xml:space="preserve">pull </w:t>
      </w:r>
      <w:r w:rsidRPr="00BB674E">
        <w:rPr>
          <w:rFonts w:hint="eastAsia"/>
          <w:u w:val="single"/>
        </w:rPr>
        <w:t xml:space="preserve">먼저 하는 것이 </w:t>
      </w:r>
      <w:r>
        <w:rPr>
          <w:rFonts w:hint="eastAsia"/>
          <w:u w:val="single"/>
        </w:rPr>
        <w:t>좋다.</w:t>
      </w:r>
    </w:p>
    <w:p w14:paraId="005EA957" w14:textId="405B3E68" w:rsidR="0016117B" w:rsidRDefault="0016117B" w:rsidP="0016117B"/>
    <w:p w14:paraId="0775ED9B" w14:textId="4934651F" w:rsidR="00BB674E" w:rsidRDefault="00BB674E" w:rsidP="0016117B"/>
    <w:p w14:paraId="7A1844C7" w14:textId="77777777" w:rsidR="00BB674E" w:rsidRPr="00BB674E" w:rsidRDefault="00BB674E" w:rsidP="0016117B"/>
    <w:p w14:paraId="1119A677" w14:textId="3E66ABF9" w:rsidR="00BB674E" w:rsidRDefault="00BB674E" w:rsidP="0016117B"/>
    <w:p w14:paraId="03E04328" w14:textId="543459CD" w:rsidR="00BB674E" w:rsidRDefault="00CD09C0" w:rsidP="00BB674E">
      <w:pPr>
        <w:pStyle w:val="Heading1"/>
      </w:pPr>
      <w:bookmarkStart w:id="27" w:name="_Toc523155628"/>
      <w:r>
        <w:lastRenderedPageBreak/>
        <w:t>merge</w:t>
      </w:r>
      <w:r w:rsidR="00BB674E">
        <w:rPr>
          <w:rFonts w:hint="eastAsia"/>
        </w:rPr>
        <w:t xml:space="preserve"> </w:t>
      </w:r>
      <w:r>
        <w:t>conflict</w:t>
      </w:r>
      <w:bookmarkEnd w:id="27"/>
    </w:p>
    <w:p w14:paraId="4B5DAD64" w14:textId="6EC2447C" w:rsidR="00BB674E" w:rsidRDefault="00BB674E" w:rsidP="00BB674E"/>
    <w:p w14:paraId="27FCAB22" w14:textId="77777777" w:rsidR="003B1093" w:rsidRDefault="00BB674E" w:rsidP="00BB674E">
      <w:r>
        <w:rPr>
          <w:rFonts w:hint="eastAsia"/>
        </w:rPr>
        <w:t xml:space="preserve">다른 팀원이 </w:t>
      </w:r>
      <w:r w:rsidR="003B1093">
        <w:t>remote repository</w:t>
      </w:r>
      <w:r w:rsidR="003B1093">
        <w:rPr>
          <w:rFonts w:hint="eastAsia"/>
        </w:rPr>
        <w:t xml:space="preserve">에 </w:t>
      </w:r>
      <w:r w:rsidR="003B1093">
        <w:t xml:space="preserve">push </w:t>
      </w:r>
      <w:r w:rsidR="003B1093">
        <w:rPr>
          <w:rFonts w:hint="eastAsia"/>
        </w:rPr>
        <w:t xml:space="preserve">한 수정 내용을 </w:t>
      </w:r>
    </w:p>
    <w:p w14:paraId="6459048B" w14:textId="73B72C95" w:rsidR="003B1093" w:rsidRDefault="003B1093" w:rsidP="00BB674E">
      <w:r>
        <w:rPr>
          <w:rFonts w:hint="eastAsia"/>
        </w:rPr>
        <w:t xml:space="preserve">내 </w:t>
      </w:r>
      <w:r>
        <w:t>PC</w:t>
      </w:r>
      <w:r>
        <w:rPr>
          <w:rFonts w:hint="eastAsia"/>
        </w:rPr>
        <w:t xml:space="preserve">에 가져오는 것을 </w:t>
      </w:r>
      <w:r>
        <w:t xml:space="preserve">pull </w:t>
      </w:r>
      <w:r>
        <w:rPr>
          <w:rFonts w:hint="eastAsia"/>
        </w:rPr>
        <w:t>이라고 한다.</w:t>
      </w:r>
    </w:p>
    <w:p w14:paraId="55364697" w14:textId="75C1F3B2" w:rsidR="00CD09C0" w:rsidRDefault="00CD09C0" w:rsidP="00BB674E"/>
    <w:p w14:paraId="75ABA872" w14:textId="0E471F0B" w:rsidR="00CD09C0" w:rsidRDefault="00CD09C0" w:rsidP="00CD09C0"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된 내용은, 내가 수정한 소스 코드와, 대부분의 경우 자동으로 잘 합쳐진다</w:t>
      </w:r>
      <w:r>
        <w:t>(merge).</w:t>
      </w:r>
    </w:p>
    <w:p w14:paraId="597E9654" w14:textId="4A8E8CC0" w:rsidR="00CD09C0" w:rsidRDefault="00CD09C0" w:rsidP="00CD09C0">
      <w:r>
        <w:rPr>
          <w:rFonts w:hint="eastAsia"/>
        </w:rPr>
        <w:t xml:space="preserve">그런데 </w:t>
      </w:r>
      <w:r>
        <w:t xml:space="preserve">merge </w:t>
      </w:r>
      <w:r>
        <w:rPr>
          <w:rFonts w:hint="eastAsia"/>
        </w:rPr>
        <w:t>과정에서 가끔 충돌이 발생하기도 한다.</w:t>
      </w:r>
      <w:r>
        <w:t xml:space="preserve"> (merge conflict)</w:t>
      </w:r>
    </w:p>
    <w:p w14:paraId="2DCA3A7D" w14:textId="439ED605" w:rsidR="00BB674E" w:rsidRDefault="00BB674E" w:rsidP="00BB674E"/>
    <w:p w14:paraId="3F8546DF" w14:textId="439481B0" w:rsidR="00CD09C0" w:rsidRPr="003B1093" w:rsidRDefault="00CD09C0" w:rsidP="00BB674E">
      <w:pPr>
        <w:pStyle w:val="Heading2"/>
      </w:pPr>
      <w:bookmarkStart w:id="28" w:name="_Toc523155629"/>
      <w:r>
        <w:t>merge con</w:t>
      </w:r>
      <w:r>
        <w:rPr>
          <w:rFonts w:hint="eastAsia"/>
        </w:rPr>
        <w:t>flict</w:t>
      </w:r>
      <w:bookmarkEnd w:id="28"/>
    </w:p>
    <w:p w14:paraId="465D2B7A" w14:textId="6ED076F3" w:rsidR="00BB674E" w:rsidRDefault="003B1093" w:rsidP="00BB674E">
      <w:r>
        <w:rPr>
          <w:noProof/>
        </w:rPr>
        <w:drawing>
          <wp:inline distT="0" distB="0" distL="0" distR="0" wp14:anchorId="4E703DFD" wp14:editId="02E178E5">
            <wp:extent cx="5435433" cy="313281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38758" cy="313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A5E4" w14:textId="5E4069DA" w:rsidR="003B1093" w:rsidRDefault="00CD09C0" w:rsidP="00BB674E">
      <w:r>
        <w:rPr>
          <w:rFonts w:hint="eastAsia"/>
        </w:rPr>
        <w:t>merge conflict</w:t>
      </w:r>
      <w:r>
        <w:t xml:space="preserve"> </w:t>
      </w:r>
      <w:r>
        <w:rPr>
          <w:rFonts w:hint="eastAsia"/>
        </w:rPr>
        <w:t>화면이다.</w:t>
      </w:r>
    </w:p>
    <w:p w14:paraId="7A3BCD3D" w14:textId="77777777" w:rsidR="003B1093" w:rsidRDefault="003B1093" w:rsidP="00BB674E"/>
    <w:p w14:paraId="40835F94" w14:textId="50C86166" w:rsidR="003B1093" w:rsidRDefault="003B1093" w:rsidP="00BB674E">
      <w:r>
        <w:rPr>
          <w:rFonts w:hint="eastAsia"/>
        </w:rPr>
        <w:t xml:space="preserve">위 화면에서 </w:t>
      </w:r>
      <w:r>
        <w:t xml:space="preserve">[Result Conflicting] </w:t>
      </w:r>
      <w:r>
        <w:rPr>
          <w:rFonts w:hint="eastAsia"/>
        </w:rPr>
        <w:t>부분에 주목하자.</w:t>
      </w:r>
    </w:p>
    <w:p w14:paraId="0ACA24A1" w14:textId="136D5E24" w:rsidR="003B1093" w:rsidRDefault="003B1093" w:rsidP="00BB674E">
      <w:r>
        <w:rPr>
          <w:rFonts w:hint="eastAsia"/>
        </w:rPr>
        <w:t>remote repository에서 가져온 수정 내용과, 내가 수정한 내용이 충돌한다는 뜻이다.</w:t>
      </w:r>
      <w:r>
        <w:t xml:space="preserve"> (</w:t>
      </w:r>
      <w:r w:rsidR="00CD09C0">
        <w:t xml:space="preserve">merge </w:t>
      </w:r>
      <w:r w:rsidR="009B6898">
        <w:t>conflict</w:t>
      </w:r>
      <w:r>
        <w:rPr>
          <w:rFonts w:hint="eastAsia"/>
        </w:rPr>
        <w:t>)</w:t>
      </w:r>
    </w:p>
    <w:p w14:paraId="10A7C624" w14:textId="6D8DF556" w:rsidR="003B1093" w:rsidRDefault="003B1093" w:rsidP="00BB674E"/>
    <w:p w14:paraId="4FC44801" w14:textId="416EF0B4" w:rsidR="003B1093" w:rsidRDefault="003B1093" w:rsidP="003B1093">
      <w:r>
        <w:rPr>
          <w:rFonts w:hint="eastAsia"/>
        </w:rPr>
        <w:t xml:space="preserve">위 화면에서 </w:t>
      </w:r>
      <w:r>
        <w:t>[Result Merged]</w:t>
      </w:r>
      <w:r>
        <w:rPr>
          <w:rFonts w:hint="eastAsia"/>
        </w:rPr>
        <w:t xml:space="preserve"> 이라고 표시되었다면</w:t>
      </w:r>
    </w:p>
    <w:p w14:paraId="380B359E" w14:textId="050EE6EE" w:rsidR="003B1093" w:rsidRDefault="003B1093" w:rsidP="003B1093">
      <w:r>
        <w:rPr>
          <w:rFonts w:hint="eastAsia"/>
        </w:rPr>
        <w:t>remote repository에서 가져온 수정 내용과, 내가 수정한 내용이 자동으로 잘 합쳐졌다는 뜻이다.</w:t>
      </w:r>
      <w:r>
        <w:t xml:space="preserve"> (</w:t>
      </w:r>
      <w:r w:rsidR="00CD09C0">
        <w:rPr>
          <w:rFonts w:hint="eastAsia"/>
        </w:rPr>
        <w:t>merge</w:t>
      </w:r>
      <w:r>
        <w:t xml:space="preserve"> </w:t>
      </w:r>
      <w:r>
        <w:rPr>
          <w:rFonts w:hint="eastAsia"/>
        </w:rPr>
        <w:t>성공)</w:t>
      </w:r>
    </w:p>
    <w:p w14:paraId="25DF3817" w14:textId="7118564B" w:rsidR="003B1093" w:rsidRDefault="003B1093" w:rsidP="003B1093"/>
    <w:p w14:paraId="1A9D1A0C" w14:textId="2C6E8AA3" w:rsidR="003B1093" w:rsidRDefault="003B1093" w:rsidP="003B1093">
      <w:r>
        <w:rPr>
          <w:noProof/>
        </w:rPr>
        <w:drawing>
          <wp:inline distT="0" distB="0" distL="0" distR="0" wp14:anchorId="4EDD551A" wp14:editId="5CE8E7BF">
            <wp:extent cx="2218414" cy="2851183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25607" cy="286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68E3" w14:textId="46A24A08" w:rsidR="003B1093" w:rsidRDefault="00CD09C0" w:rsidP="003B1093">
      <w:r>
        <w:t xml:space="preserve">merge conflict </w:t>
      </w:r>
      <w:r>
        <w:rPr>
          <w:rFonts w:hint="eastAsia"/>
        </w:rPr>
        <w:t>가</w:t>
      </w:r>
      <w:r w:rsidR="003B1093">
        <w:rPr>
          <w:rFonts w:hint="eastAsia"/>
        </w:rPr>
        <w:t xml:space="preserve"> 발생한 파일과 그 파일을 포함하는 폴더에 </w:t>
      </w:r>
    </w:p>
    <w:p w14:paraId="27C94EC1" w14:textId="367D01AE" w:rsidR="003B1093" w:rsidRDefault="003B1093" w:rsidP="003B1093">
      <w:r>
        <w:rPr>
          <w:rFonts w:hint="eastAsia"/>
        </w:rPr>
        <w:t>빨간색 태그가 붙어있는 아이콘이 표시된다.</w:t>
      </w:r>
    </w:p>
    <w:p w14:paraId="74B652BD" w14:textId="1AD2A12F" w:rsidR="003B1093" w:rsidRDefault="003B1093" w:rsidP="003B1093"/>
    <w:p w14:paraId="1D7E4CB6" w14:textId="333C32FE" w:rsidR="003B1093" w:rsidRDefault="003B1093" w:rsidP="003B1093">
      <w:r>
        <w:rPr>
          <w:rFonts w:hint="eastAsia"/>
          <w:noProof/>
        </w:rPr>
        <w:lastRenderedPageBreak/>
        <w:drawing>
          <wp:inline distT="0" distB="0" distL="0" distR="0" wp14:anchorId="2EAE6E44" wp14:editId="70A1ED48">
            <wp:extent cx="5033523" cy="3061252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215" cy="3063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7E74F" w14:textId="18FCEA10" w:rsidR="003B1093" w:rsidRDefault="003B1093" w:rsidP="003B1093">
      <w:r>
        <w:rPr>
          <w:rFonts w:hint="eastAsia"/>
        </w:rPr>
        <w:t>충돌</w:t>
      </w:r>
      <w:r w:rsidR="009B6898">
        <w:rPr>
          <w:rFonts w:hint="eastAsia"/>
        </w:rPr>
        <w:t>(</w:t>
      </w:r>
      <w:r w:rsidR="00CD09C0">
        <w:t xml:space="preserve">merge </w:t>
      </w:r>
      <w:r w:rsidR="009B6898">
        <w:t>conflict)</w:t>
      </w:r>
      <w:r>
        <w:rPr>
          <w:rFonts w:hint="eastAsia"/>
        </w:rPr>
        <w:t>이 발생한 파일을 열어보자.</w:t>
      </w:r>
    </w:p>
    <w:p w14:paraId="09DFA0DA" w14:textId="2549EE2A" w:rsidR="009B6898" w:rsidRPr="009B6898" w:rsidRDefault="009B6898" w:rsidP="003B1093"/>
    <w:p w14:paraId="20428AB1" w14:textId="2470EF0F" w:rsidR="009B6898" w:rsidRDefault="009B6898" w:rsidP="003B1093">
      <w:r>
        <w:rPr>
          <w:rFonts w:hint="eastAsia"/>
        </w:rPr>
        <w:t>충돌이 발생한 파일의 내용은 아래와 같은 패턴으로 수정되어 있을 것이다.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B6898" w14:paraId="272D073A" w14:textId="77777777" w:rsidTr="009B6898">
        <w:tc>
          <w:tcPr>
            <w:tcW w:w="10456" w:type="dxa"/>
          </w:tcPr>
          <w:p w14:paraId="7A710CC2" w14:textId="77777777" w:rsidR="009B6898" w:rsidRPr="009B6898" w:rsidRDefault="009B6898" w:rsidP="009B6898">
            <w:pPr>
              <w:wordWrap/>
              <w:adjustRightInd w:val="0"/>
            </w:pPr>
            <w:r w:rsidRPr="009B6898">
              <w:t>&lt;&lt;&lt;&lt;&lt;&lt;&lt; HEAD</w:t>
            </w:r>
          </w:p>
          <w:p w14:paraId="5E03659C" w14:textId="4A458C22" w:rsidR="009B6898" w:rsidRPr="009B6898" w:rsidRDefault="009B6898" w:rsidP="009B6898">
            <w:pPr>
              <w:wordWrap/>
              <w:adjustRightInd w:val="0"/>
            </w:pPr>
            <w:r w:rsidRPr="009B6898">
              <w:rPr>
                <w:rFonts w:hint="eastAsia"/>
                <w:highlight w:val="yellow"/>
              </w:rPr>
              <w:t>내가 수정한 내용</w:t>
            </w:r>
          </w:p>
          <w:p w14:paraId="435E0AAE" w14:textId="77777777" w:rsidR="009B6898" w:rsidRPr="009B6898" w:rsidRDefault="009B6898" w:rsidP="009B6898">
            <w:pPr>
              <w:wordWrap/>
              <w:adjustRightInd w:val="0"/>
            </w:pPr>
            <w:r w:rsidRPr="009B6898">
              <w:t>=======</w:t>
            </w:r>
          </w:p>
          <w:p w14:paraId="09CC9C77" w14:textId="368BA38E" w:rsidR="009B6898" w:rsidRPr="009B6898" w:rsidRDefault="009B6898" w:rsidP="009B6898">
            <w:pPr>
              <w:wordWrap/>
              <w:adjustRightInd w:val="0"/>
            </w:pPr>
            <w:r w:rsidRPr="009B6898">
              <w:rPr>
                <w:highlight w:val="yellow"/>
              </w:rPr>
              <w:t>remote repository</w:t>
            </w:r>
            <w:r w:rsidRPr="009B6898">
              <w:rPr>
                <w:rFonts w:hint="eastAsia"/>
                <w:highlight w:val="yellow"/>
              </w:rPr>
              <w:t>에서 가져온 수정 내용</w:t>
            </w:r>
          </w:p>
          <w:p w14:paraId="77377FC1" w14:textId="099B4040" w:rsidR="009B6898" w:rsidRPr="009B6898" w:rsidRDefault="009B6898" w:rsidP="009B6898">
            <w:r w:rsidRPr="009B6898">
              <w:t>&gt;&gt;&gt;&gt;&gt;&gt;&gt; branch 'master' of https://github.com/quack337/springTest.git</w:t>
            </w:r>
          </w:p>
        </w:tc>
      </w:tr>
    </w:tbl>
    <w:p w14:paraId="54D39681" w14:textId="0778DFB0" w:rsidR="003B1093" w:rsidRDefault="003B1093" w:rsidP="003B1093"/>
    <w:p w14:paraId="3B0FDA32" w14:textId="74ED118D" w:rsidR="009B6898" w:rsidRPr="009B6898" w:rsidRDefault="009B6898" w:rsidP="003B1093">
      <w:pPr>
        <w:rPr>
          <w:u w:val="single"/>
        </w:rPr>
      </w:pPr>
      <w:r w:rsidRPr="009B6898">
        <w:rPr>
          <w:rFonts w:hint="eastAsia"/>
          <w:u w:val="single"/>
        </w:rPr>
        <w:t>소스 코드에서 동일한 부분을</w:t>
      </w:r>
      <w:r w:rsidRPr="009B6898">
        <w:rPr>
          <w:u w:val="single"/>
        </w:rPr>
        <w:t xml:space="preserve"> </w:t>
      </w:r>
      <w:r w:rsidRPr="009B6898">
        <w:rPr>
          <w:rFonts w:hint="eastAsia"/>
          <w:u w:val="single"/>
        </w:rPr>
        <w:t>나도 수정했고 팀 동료도 수정한 경우에</w:t>
      </w:r>
    </w:p>
    <w:p w14:paraId="45C74DE7" w14:textId="19BD7098" w:rsidR="009B6898" w:rsidRPr="009B6898" w:rsidRDefault="009B6898" w:rsidP="003B1093">
      <w:pPr>
        <w:rPr>
          <w:u w:val="single"/>
        </w:rPr>
      </w:pPr>
      <w:r w:rsidRPr="009B6898">
        <w:rPr>
          <w:rFonts w:hint="eastAsia"/>
          <w:u w:val="single"/>
        </w:rPr>
        <w:t>위와 같은 충돌(</w:t>
      </w:r>
      <w:r w:rsidR="00CD09C0">
        <w:rPr>
          <w:u w:val="single"/>
        </w:rPr>
        <w:t xml:space="preserve">merge </w:t>
      </w:r>
      <w:r w:rsidRPr="009B6898">
        <w:rPr>
          <w:rFonts w:hint="eastAsia"/>
          <w:u w:val="single"/>
        </w:rPr>
        <w:t>conflict)이 발생한다.</w:t>
      </w:r>
    </w:p>
    <w:p w14:paraId="44B34581" w14:textId="31F342C9" w:rsidR="009B6898" w:rsidRDefault="009B6898" w:rsidP="003B1093"/>
    <w:p w14:paraId="5C55E2D3" w14:textId="77777777" w:rsidR="00CD09C0" w:rsidRDefault="00CD09C0" w:rsidP="003B1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B6898" w14:paraId="24728356" w14:textId="77777777" w:rsidTr="009B6898">
        <w:tc>
          <w:tcPr>
            <w:tcW w:w="10456" w:type="dxa"/>
          </w:tcPr>
          <w:p w14:paraId="766AC249" w14:textId="77777777" w:rsidR="009B6898" w:rsidRPr="009B6898" w:rsidRDefault="009B6898" w:rsidP="009B6898">
            <w:pPr>
              <w:wordWrap/>
              <w:adjustRightInd w:val="0"/>
            </w:pPr>
            <w:r w:rsidRPr="009B6898">
              <w:t>&lt;&lt;&lt;&lt;&lt;&lt;&lt; HEAD</w:t>
            </w:r>
          </w:p>
          <w:p w14:paraId="78AC4EFF" w14:textId="77777777" w:rsidR="009B6898" w:rsidRPr="009B6898" w:rsidRDefault="009B6898" w:rsidP="009B6898">
            <w:pPr>
              <w:wordWrap/>
              <w:adjustRightInd w:val="0"/>
            </w:pPr>
            <w:r w:rsidRPr="009B6898">
              <w:rPr>
                <w:rFonts w:hint="eastAsia"/>
                <w:highlight w:val="yellow"/>
              </w:rPr>
              <w:t>내가 수정한 내용</w:t>
            </w:r>
          </w:p>
          <w:p w14:paraId="025C27E1" w14:textId="055F7CCF" w:rsidR="009B6898" w:rsidRDefault="009B6898" w:rsidP="009B6898">
            <w:r w:rsidRPr="009B6898">
              <w:t>=======</w:t>
            </w:r>
          </w:p>
        </w:tc>
      </w:tr>
    </w:tbl>
    <w:p w14:paraId="4F9C1A83" w14:textId="0B4B068E" w:rsidR="009B6898" w:rsidRDefault="009B6898" w:rsidP="003B1093">
      <w:r>
        <w:rPr>
          <w:rFonts w:hint="eastAsia"/>
        </w:rPr>
        <w:t xml:space="preserve">이 부분은 내가 수정한 내용이고, 아직 </w:t>
      </w:r>
      <w:r>
        <w:t>push</w:t>
      </w:r>
      <w:r>
        <w:rPr>
          <w:rFonts w:hint="eastAsia"/>
        </w:rPr>
        <w:t xml:space="preserve"> 되지 않았다.</w:t>
      </w:r>
    </w:p>
    <w:p w14:paraId="61DC747E" w14:textId="222DD51F" w:rsidR="009B6898" w:rsidRPr="009B6898" w:rsidRDefault="009B6898" w:rsidP="003B1093"/>
    <w:p w14:paraId="5355DD8D" w14:textId="77777777" w:rsidR="009B6898" w:rsidRDefault="009B6898" w:rsidP="003B1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B6898" w14:paraId="78908AA1" w14:textId="77777777" w:rsidTr="009B6898">
        <w:tc>
          <w:tcPr>
            <w:tcW w:w="10456" w:type="dxa"/>
          </w:tcPr>
          <w:p w14:paraId="66BE481F" w14:textId="77777777" w:rsidR="009B6898" w:rsidRPr="009B6898" w:rsidRDefault="009B6898" w:rsidP="009B6898">
            <w:pPr>
              <w:wordWrap/>
              <w:adjustRightInd w:val="0"/>
            </w:pPr>
            <w:r w:rsidRPr="009B6898">
              <w:t>=======</w:t>
            </w:r>
          </w:p>
          <w:p w14:paraId="2CE1C3A6" w14:textId="77777777" w:rsidR="009B6898" w:rsidRPr="009B6898" w:rsidRDefault="009B6898" w:rsidP="009B6898">
            <w:pPr>
              <w:wordWrap/>
              <w:adjustRightInd w:val="0"/>
            </w:pPr>
            <w:r w:rsidRPr="009B6898">
              <w:rPr>
                <w:highlight w:val="yellow"/>
              </w:rPr>
              <w:t>remote repository</w:t>
            </w:r>
            <w:r w:rsidRPr="009B6898">
              <w:rPr>
                <w:rFonts w:hint="eastAsia"/>
                <w:highlight w:val="yellow"/>
              </w:rPr>
              <w:t>에서 가져온 수정 내용</w:t>
            </w:r>
          </w:p>
          <w:p w14:paraId="6C1B90D7" w14:textId="77777777" w:rsidR="009B6898" w:rsidRPr="009B6898" w:rsidRDefault="009B6898" w:rsidP="009B6898">
            <w:r w:rsidRPr="009B6898">
              <w:t>&gt;&gt;&gt;&gt;&gt;&gt;&gt; branch 'master' of https://github.com/quack337/springTest.git</w:t>
            </w:r>
          </w:p>
        </w:tc>
      </w:tr>
    </w:tbl>
    <w:p w14:paraId="22EECF23" w14:textId="09ED744D" w:rsidR="009B6898" w:rsidRDefault="009B6898" w:rsidP="003B1093">
      <w:r>
        <w:rPr>
          <w:rFonts w:hint="eastAsia"/>
        </w:rPr>
        <w:t xml:space="preserve">이 부분은 팀 동료가 수정한 내용이고, 이미 </w:t>
      </w:r>
      <w:r>
        <w:t xml:space="preserve">push </w:t>
      </w:r>
      <w:r>
        <w:rPr>
          <w:rFonts w:hint="eastAsia"/>
        </w:rPr>
        <w:t>되었고,</w:t>
      </w:r>
      <w:r>
        <w:t xml:space="preserve"> </w:t>
      </w:r>
      <w:r>
        <w:rPr>
          <w:rFonts w:hint="eastAsia"/>
        </w:rPr>
        <w:t xml:space="preserve">내 </w:t>
      </w:r>
      <w:r>
        <w:t>PC</w:t>
      </w:r>
      <w:r>
        <w:rPr>
          <w:rFonts w:hint="eastAsia"/>
        </w:rPr>
        <w:t xml:space="preserve">로 </w:t>
      </w:r>
      <w:r>
        <w:t xml:space="preserve">pull </w:t>
      </w:r>
      <w:r>
        <w:rPr>
          <w:rFonts w:hint="eastAsia"/>
        </w:rPr>
        <w:t>되었다.</w:t>
      </w:r>
    </w:p>
    <w:p w14:paraId="75935442" w14:textId="1C819C04" w:rsidR="009B6898" w:rsidRDefault="009B6898" w:rsidP="003B1093"/>
    <w:p w14:paraId="4EFC525B" w14:textId="2D80F20F" w:rsidR="009B6898" w:rsidRDefault="009B6898" w:rsidP="003B1093">
      <w:r>
        <w:rPr>
          <w:rFonts w:hint="eastAsia"/>
        </w:rPr>
        <w:t>팀 동료가 수정한 내용과 내가 수정한 내용을 하나로 잘 합쳐야 한다.</w:t>
      </w:r>
    </w:p>
    <w:p w14:paraId="46D30649" w14:textId="05F51AFF" w:rsidR="009B6898" w:rsidRDefault="009B6898" w:rsidP="003B1093"/>
    <w:p w14:paraId="271959F1" w14:textId="5F7F851D" w:rsidR="009B6898" w:rsidRDefault="009B6898" w:rsidP="003B1093"/>
    <w:p w14:paraId="3A229967" w14:textId="77777777" w:rsidR="009B6898" w:rsidRDefault="009B6898" w:rsidP="003B1093"/>
    <w:p w14:paraId="7F8E04D5" w14:textId="50F71690" w:rsidR="009B6898" w:rsidRDefault="009B6898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322970BA" w14:textId="75F85A32" w:rsidR="009B6898" w:rsidRDefault="00CD09C0" w:rsidP="009B6898">
      <w:pPr>
        <w:pStyle w:val="Heading2"/>
      </w:pPr>
      <w:bookmarkStart w:id="29" w:name="_Toc523155630"/>
      <w:r>
        <w:lastRenderedPageBreak/>
        <w:t xml:space="preserve">merge </w:t>
      </w:r>
      <w:r w:rsidR="009B6898">
        <w:rPr>
          <w:rFonts w:hint="eastAsia"/>
        </w:rPr>
        <w:t>conflict</w:t>
      </w:r>
      <w:r w:rsidR="00804A52">
        <w:rPr>
          <w:rFonts w:hint="eastAsia"/>
        </w:rPr>
        <w:t>가 발생한 이유</w:t>
      </w:r>
      <w:bookmarkEnd w:id="29"/>
    </w:p>
    <w:p w14:paraId="10CB6E5D" w14:textId="77777777" w:rsidR="00804A52" w:rsidRDefault="00804A52" w:rsidP="00804A52"/>
    <w:p w14:paraId="654F5282" w14:textId="0539ADF6" w:rsidR="00804A52" w:rsidRDefault="00804A52" w:rsidP="00804A52">
      <w:pPr>
        <w:pStyle w:val="Heading3"/>
      </w:pPr>
      <w:r>
        <w:rPr>
          <w:rFonts w:hint="eastAsia"/>
        </w:rPr>
        <w:t>내가</w:t>
      </w:r>
      <w:r>
        <w:rPr>
          <w:rFonts w:hint="eastAsia"/>
        </w:rPr>
        <w:t xml:space="preserve"> </w:t>
      </w:r>
      <w:r>
        <w:rPr>
          <w:rFonts w:hint="eastAsia"/>
        </w:rPr>
        <w:t>수정한</w:t>
      </w:r>
      <w:r>
        <w:rPr>
          <w:rFonts w:hint="eastAsia"/>
        </w:rPr>
        <w:t xml:space="preserve"> </w:t>
      </w:r>
      <w:r>
        <w:rPr>
          <w:rFonts w:hint="eastAsia"/>
        </w:rPr>
        <w:t>내용</w:t>
      </w:r>
      <w:r>
        <w:rPr>
          <w:rFonts w:hint="eastAsia"/>
        </w:rPr>
        <w:t xml:space="preserve"> (</w:t>
      </w:r>
      <w:r>
        <w:rPr>
          <w:rFonts w:hint="eastAsia"/>
        </w:rPr>
        <w:t>아직</w:t>
      </w:r>
      <w:r>
        <w:rPr>
          <w:rFonts w:hint="eastAsia"/>
        </w:rPr>
        <w:t xml:space="preserve"> </w:t>
      </w:r>
      <w:r>
        <w:rPr>
          <w:rFonts w:hint="eastAsia"/>
        </w:rPr>
        <w:t>내가</w:t>
      </w:r>
      <w:r>
        <w:rPr>
          <w:rFonts w:hint="eastAsia"/>
        </w:rPr>
        <w:t xml:space="preserve"> </w:t>
      </w:r>
      <w:r>
        <w:t xml:space="preserve">push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했음</w:t>
      </w:r>
      <w:r>
        <w:rPr>
          <w:rFonts w:hint="eastAsia"/>
        </w:rPr>
        <w:t>)</w:t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0456"/>
      </w:tblGrid>
      <w:tr w:rsidR="00804A52" w14:paraId="0831ABED" w14:textId="77777777" w:rsidTr="00804A52">
        <w:tc>
          <w:tcPr>
            <w:tcW w:w="10456" w:type="dxa"/>
          </w:tcPr>
          <w:p w14:paraId="1F336A3E" w14:textId="77777777" w:rsidR="00804A52" w:rsidRPr="009B6898" w:rsidRDefault="00804A52" w:rsidP="00804A52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BF5F3F"/>
                <w:kern w:val="0"/>
                <w:szCs w:val="20"/>
              </w:rPr>
              <w:t>&lt;%@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taglib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7F007F"/>
                <w:kern w:val="0"/>
                <w:szCs w:val="20"/>
              </w:rPr>
              <w:t>prefix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=</w:t>
            </w:r>
            <w:r w:rsidRPr="009B6898">
              <w:rPr>
                <w:rFonts w:cs="굴림체"/>
                <w:color w:val="2A00FF"/>
                <w:kern w:val="0"/>
                <w:szCs w:val="20"/>
              </w:rPr>
              <w:t>"c"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7F007F"/>
                <w:kern w:val="0"/>
                <w:szCs w:val="20"/>
              </w:rPr>
              <w:t>uri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=</w:t>
            </w:r>
            <w:r w:rsidRPr="009B6898">
              <w:rPr>
                <w:rFonts w:cs="굴림체"/>
                <w:color w:val="2A00FF"/>
                <w:kern w:val="0"/>
                <w:szCs w:val="20"/>
              </w:rPr>
              <w:t>"http://java.sun.com/jsp/jstl/core"</w:t>
            </w:r>
            <w:r w:rsidRPr="009B6898">
              <w:rPr>
                <w:rFonts w:cs="굴림체"/>
                <w:color w:val="BF5F3F"/>
                <w:kern w:val="0"/>
                <w:szCs w:val="20"/>
              </w:rPr>
              <w:t>%&gt;</w:t>
            </w:r>
          </w:p>
          <w:p w14:paraId="127F8E63" w14:textId="77777777" w:rsidR="00804A52" w:rsidRPr="009B6898" w:rsidRDefault="00804A52" w:rsidP="00804A52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html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28638D7" w14:textId="77777777" w:rsidR="00804A52" w:rsidRPr="009B6898" w:rsidRDefault="00804A52" w:rsidP="00804A52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body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323F77E2" w14:textId="77777777" w:rsidR="00804A52" w:rsidRPr="009B6898" w:rsidRDefault="00804A52" w:rsidP="00804A52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h2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Hello World!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&lt;/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h2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7E6E288" w14:textId="77777777" w:rsidR="00804A52" w:rsidRPr="009B6898" w:rsidRDefault="00804A52" w:rsidP="00804A52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</w:p>
          <w:p w14:paraId="7F8D558B" w14:textId="77777777" w:rsidR="00804A52" w:rsidRPr="009B6898" w:rsidRDefault="00804A52" w:rsidP="00804A52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a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7F007F"/>
                <w:kern w:val="0"/>
                <w:szCs w:val="20"/>
              </w:rPr>
              <w:t>href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=</w:t>
            </w:r>
            <w:r w:rsidRPr="009B6898">
              <w:rPr>
                <w:rFonts w:cs="굴림체"/>
                <w:color w:val="2A00FF"/>
                <w:kern w:val="0"/>
                <w:szCs w:val="20"/>
              </w:rPr>
              <w:t>"/springTest/timeTable.do"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timeTable.do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&lt;/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a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br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/&gt;</w:t>
            </w:r>
          </w:p>
          <w:p w14:paraId="6C17A30A" w14:textId="77777777" w:rsidR="00804A52" w:rsidRPr="009B6898" w:rsidRDefault="00804A52" w:rsidP="00804A52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a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7F007F"/>
                <w:kern w:val="0"/>
                <w:szCs w:val="20"/>
              </w:rPr>
              <w:t>href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=</w:t>
            </w:r>
            <w:r w:rsidRPr="009B6898">
              <w:rPr>
                <w:rFonts w:cs="굴림체"/>
                <w:color w:val="2A00FF"/>
                <w:kern w:val="0"/>
                <w:szCs w:val="20"/>
              </w:rPr>
              <w:t>"/springTest/input1/dataInput.do"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dataInput.do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&lt;/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a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br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/&gt;</w:t>
            </w:r>
          </w:p>
          <w:p w14:paraId="61D6A60D" w14:textId="77777777" w:rsidR="00804A52" w:rsidRPr="009B6898" w:rsidRDefault="00804A52" w:rsidP="00804A52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a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7F007F"/>
                <w:kern w:val="0"/>
                <w:szCs w:val="20"/>
              </w:rPr>
              <w:t>href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=</w:t>
            </w:r>
            <w:r w:rsidRPr="009B6898">
              <w:rPr>
                <w:rFonts w:cs="굴림체"/>
                <w:color w:val="2A00FF"/>
                <w:kern w:val="0"/>
                <w:szCs w:val="20"/>
              </w:rPr>
              <w:t>"/springTest/input1/dataListInput.do"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dataListInput.do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&lt;/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a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br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/&gt;</w:t>
            </w:r>
          </w:p>
          <w:p w14:paraId="02AD1E76" w14:textId="77777777" w:rsidR="00804A52" w:rsidRPr="009B6898" w:rsidRDefault="00804A52" w:rsidP="00804A52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a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7F007F"/>
                <w:kern w:val="0"/>
                <w:szCs w:val="20"/>
              </w:rPr>
              <w:t>href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=</w:t>
            </w:r>
            <w:r w:rsidRPr="009B6898">
              <w:rPr>
                <w:rFonts w:cs="굴림체"/>
                <w:color w:val="2A00FF"/>
                <w:kern w:val="0"/>
                <w:szCs w:val="20"/>
              </w:rPr>
              <w:t>"/springTest/err/index.do"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err/index.do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&lt;/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a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br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/&gt;</w:t>
            </w:r>
          </w:p>
          <w:p w14:paraId="46765142" w14:textId="77777777" w:rsidR="00804A52" w:rsidRPr="009B6898" w:rsidRDefault="00804A52" w:rsidP="00804A52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</w:p>
          <w:p w14:paraId="44183A41" w14:textId="77777777" w:rsidR="00804A52" w:rsidRPr="009B6898" w:rsidRDefault="00804A52" w:rsidP="00804A52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0000"/>
                <w:kern w:val="0"/>
                <w:szCs w:val="20"/>
              </w:rPr>
              <w:t>hello world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br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/&gt;</w:t>
            </w:r>
          </w:p>
          <w:p w14:paraId="707FA1F5" w14:textId="77777777" w:rsidR="00804A52" w:rsidRPr="009B6898" w:rsidRDefault="00804A52" w:rsidP="00804A52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0000"/>
                <w:kern w:val="0"/>
                <w:szCs w:val="20"/>
              </w:rPr>
              <w:t xml:space="preserve">[${ data.id }]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br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/&gt;</w:t>
            </w:r>
          </w:p>
          <w:p w14:paraId="6B7525BE" w14:textId="77777777" w:rsidR="00804A52" w:rsidRPr="009B6898" w:rsidRDefault="00804A52" w:rsidP="00804A52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0000"/>
                <w:kern w:val="0"/>
                <w:szCs w:val="20"/>
              </w:rPr>
              <w:t xml:space="preserve">[${ msg }]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br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/&gt;</w:t>
            </w:r>
          </w:p>
          <w:p w14:paraId="0835E00A" w14:textId="77777777" w:rsidR="00804A52" w:rsidRPr="009B6898" w:rsidRDefault="00804A52" w:rsidP="00804A52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c:set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7F007F"/>
                <w:kern w:val="0"/>
                <w:szCs w:val="20"/>
              </w:rPr>
              <w:t>var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=</w:t>
            </w:r>
            <w:r w:rsidRPr="009B6898">
              <w:rPr>
                <w:rFonts w:cs="굴림체"/>
                <w:color w:val="2A00FF"/>
                <w:kern w:val="0"/>
                <w:szCs w:val="20"/>
              </w:rPr>
              <w:t>"data2"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7F007F"/>
                <w:kern w:val="0"/>
                <w:szCs w:val="20"/>
              </w:rPr>
              <w:t>value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=</w:t>
            </w:r>
            <w:r w:rsidRPr="009B6898">
              <w:rPr>
                <w:rFonts w:cs="굴림체"/>
                <w:color w:val="2A00FF"/>
                <w:kern w:val="0"/>
                <w:szCs w:val="20"/>
              </w:rPr>
              <w:t>"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${ data }</w:t>
            </w:r>
            <w:r w:rsidRPr="009B6898">
              <w:rPr>
                <w:rFonts w:cs="굴림체"/>
                <w:color w:val="2A00FF"/>
                <w:kern w:val="0"/>
                <w:szCs w:val="20"/>
              </w:rPr>
              <w:t>"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/&gt;</w:t>
            </w:r>
          </w:p>
          <w:p w14:paraId="15E09669" w14:textId="77777777" w:rsidR="00804A52" w:rsidRPr="009B6898" w:rsidRDefault="00804A52" w:rsidP="00804A52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0000"/>
                <w:kern w:val="0"/>
                <w:szCs w:val="20"/>
              </w:rPr>
              <w:t xml:space="preserve">[${ data2 }]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br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/&gt;</w:t>
            </w:r>
          </w:p>
          <w:p w14:paraId="63F6E527" w14:textId="77777777" w:rsidR="00804A52" w:rsidRPr="009B6898" w:rsidRDefault="00804A52" w:rsidP="00804A52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0000"/>
                <w:kern w:val="0"/>
                <w:szCs w:val="20"/>
              </w:rPr>
              <w:t xml:space="preserve">[${ data2.id2 }]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br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/&gt;</w:t>
            </w:r>
          </w:p>
          <w:p w14:paraId="57AFC411" w14:textId="77777777" w:rsidR="00804A52" w:rsidRPr="009B6898" w:rsidRDefault="00804A52" w:rsidP="00804A52">
            <w:pPr>
              <w:shd w:val="clear" w:color="auto" w:fill="FFCCCC"/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0000"/>
                <w:kern w:val="0"/>
                <w:szCs w:val="20"/>
              </w:rPr>
              <w:t xml:space="preserve">good afternoon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br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/&gt;</w:t>
            </w:r>
          </w:p>
          <w:p w14:paraId="63739B51" w14:textId="77777777" w:rsidR="00804A52" w:rsidRPr="009B6898" w:rsidRDefault="00804A52" w:rsidP="00804A52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8080"/>
                <w:kern w:val="0"/>
                <w:szCs w:val="20"/>
              </w:rPr>
              <w:t>&lt;/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body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651A6823" w14:textId="77777777" w:rsidR="00804A52" w:rsidRPr="009B6898" w:rsidRDefault="00804A52" w:rsidP="00804A52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</w:p>
          <w:p w14:paraId="4F01F957" w14:textId="4119EE44" w:rsidR="00804A52" w:rsidRDefault="00804A52" w:rsidP="00804A52">
            <w:r w:rsidRPr="009B6898">
              <w:rPr>
                <w:rFonts w:cs="굴림체"/>
                <w:color w:val="008080"/>
                <w:kern w:val="0"/>
                <w:szCs w:val="20"/>
              </w:rPr>
              <w:t>&lt;/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html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</w:tc>
      </w:tr>
    </w:tbl>
    <w:p w14:paraId="1115B382" w14:textId="7ADEFEB8" w:rsidR="009B6898" w:rsidRDefault="009B6898" w:rsidP="009B6898"/>
    <w:p w14:paraId="57DED034" w14:textId="450EB8C9" w:rsidR="00804A52" w:rsidRDefault="00804A52" w:rsidP="00804A52">
      <w:pPr>
        <w:pStyle w:val="Heading3"/>
      </w:pPr>
      <w:r>
        <w:rPr>
          <w:rFonts w:hint="eastAsia"/>
        </w:rPr>
        <w:t>팀</w:t>
      </w:r>
      <w:r>
        <w:rPr>
          <w:rFonts w:hint="eastAsia"/>
        </w:rPr>
        <w:t xml:space="preserve"> </w:t>
      </w:r>
      <w:r>
        <w:rPr>
          <w:rFonts w:hint="eastAsia"/>
        </w:rPr>
        <w:t>동료가</w:t>
      </w:r>
      <w:r>
        <w:rPr>
          <w:rFonts w:hint="eastAsia"/>
        </w:rPr>
        <w:t xml:space="preserve"> </w:t>
      </w:r>
      <w:r>
        <w:rPr>
          <w:rFonts w:hint="eastAsia"/>
        </w:rPr>
        <w:t>수정한</w:t>
      </w:r>
      <w:r>
        <w:rPr>
          <w:rFonts w:hint="eastAsia"/>
        </w:rPr>
        <w:t xml:space="preserve"> </w:t>
      </w:r>
      <w:r>
        <w:rPr>
          <w:rFonts w:hint="eastAsia"/>
        </w:rPr>
        <w:t>내용</w:t>
      </w:r>
      <w:r>
        <w:rPr>
          <w:rFonts w:hint="eastAsia"/>
        </w:rPr>
        <w:t xml:space="preserve"> (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r>
        <w:rPr>
          <w:rFonts w:hint="eastAsia"/>
        </w:rPr>
        <w:t>팀</w:t>
      </w:r>
      <w:r>
        <w:rPr>
          <w:rFonts w:hint="eastAsia"/>
        </w:rPr>
        <w:t xml:space="preserve"> </w:t>
      </w:r>
      <w:r>
        <w:rPr>
          <w:rFonts w:hint="eastAsia"/>
        </w:rPr>
        <w:t>동료가</w:t>
      </w:r>
      <w:r>
        <w:rPr>
          <w:rFonts w:hint="eastAsia"/>
        </w:rPr>
        <w:t xml:space="preserve"> </w:t>
      </w:r>
      <w:r>
        <w:t xml:space="preserve">push </w:t>
      </w:r>
      <w:r>
        <w:rPr>
          <w:rFonts w:hint="eastAsia"/>
        </w:rPr>
        <w:t>했고</w:t>
      </w:r>
      <w:r>
        <w:rPr>
          <w:rFonts w:hint="eastAsia"/>
        </w:rPr>
        <w:t xml:space="preserve">, </w:t>
      </w:r>
      <w:r>
        <w:rPr>
          <w:rFonts w:hint="eastAsia"/>
        </w:rPr>
        <w:t>내가</w:t>
      </w:r>
      <w:r>
        <w:rPr>
          <w:rFonts w:hint="eastAsia"/>
        </w:rPr>
        <w:t xml:space="preserve"> </w:t>
      </w:r>
      <w:r>
        <w:t xml:space="preserve">pull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rPr>
          <w:rFonts w:hint="eastAsia"/>
        </w:rPr>
        <w:t>가져왔음</w:t>
      </w:r>
      <w:r>
        <w:rPr>
          <w:rFonts w:hint="eastAsia"/>
        </w:rPr>
        <w:t>)</w:t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0456"/>
      </w:tblGrid>
      <w:tr w:rsidR="00804A52" w14:paraId="585F1ACE" w14:textId="77777777" w:rsidTr="00804A52">
        <w:tc>
          <w:tcPr>
            <w:tcW w:w="10456" w:type="dxa"/>
          </w:tcPr>
          <w:p w14:paraId="715ED64A" w14:textId="77777777" w:rsidR="00804A52" w:rsidRPr="009B6898" w:rsidRDefault="00804A52" w:rsidP="00804A52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BF5F3F"/>
                <w:kern w:val="0"/>
                <w:szCs w:val="20"/>
              </w:rPr>
              <w:t>&lt;%@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taglib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7F007F"/>
                <w:kern w:val="0"/>
                <w:szCs w:val="20"/>
              </w:rPr>
              <w:t>prefix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=</w:t>
            </w:r>
            <w:r w:rsidRPr="009B6898">
              <w:rPr>
                <w:rFonts w:cs="굴림체"/>
                <w:color w:val="2A00FF"/>
                <w:kern w:val="0"/>
                <w:szCs w:val="20"/>
              </w:rPr>
              <w:t>"c"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7F007F"/>
                <w:kern w:val="0"/>
                <w:szCs w:val="20"/>
              </w:rPr>
              <w:t>uri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=</w:t>
            </w:r>
            <w:r w:rsidRPr="009B6898">
              <w:rPr>
                <w:rFonts w:cs="굴림체"/>
                <w:color w:val="2A00FF"/>
                <w:kern w:val="0"/>
                <w:szCs w:val="20"/>
              </w:rPr>
              <w:t>"http://java.sun.com/jsp/jstl/core"</w:t>
            </w:r>
            <w:r w:rsidRPr="009B6898">
              <w:rPr>
                <w:rFonts w:cs="굴림체"/>
                <w:color w:val="BF5F3F"/>
                <w:kern w:val="0"/>
                <w:szCs w:val="20"/>
              </w:rPr>
              <w:t>%&gt;</w:t>
            </w:r>
          </w:p>
          <w:p w14:paraId="5E4FCC8B" w14:textId="77777777" w:rsidR="00804A52" w:rsidRPr="009B6898" w:rsidRDefault="00804A52" w:rsidP="00804A52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html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3666CD7C" w14:textId="77777777" w:rsidR="00804A52" w:rsidRPr="009B6898" w:rsidRDefault="00804A52" w:rsidP="00804A52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body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20E5D17C" w14:textId="77777777" w:rsidR="00804A52" w:rsidRPr="009B6898" w:rsidRDefault="00804A52" w:rsidP="00804A52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h2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Hello World!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&lt;/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h2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2BA247CF" w14:textId="77777777" w:rsidR="00804A52" w:rsidRPr="009B6898" w:rsidRDefault="00804A52" w:rsidP="00804A52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</w:p>
          <w:p w14:paraId="0BA987CD" w14:textId="77777777" w:rsidR="00804A52" w:rsidRPr="009B6898" w:rsidRDefault="00804A52" w:rsidP="00804A52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a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7F007F"/>
                <w:kern w:val="0"/>
                <w:szCs w:val="20"/>
              </w:rPr>
              <w:t>href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=</w:t>
            </w:r>
            <w:r w:rsidRPr="009B6898">
              <w:rPr>
                <w:rFonts w:cs="굴림체"/>
                <w:color w:val="2A00FF"/>
                <w:kern w:val="0"/>
                <w:szCs w:val="20"/>
              </w:rPr>
              <w:t>"/springTest/timeTable.do"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timeTable.do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&lt;/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a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br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/&gt;</w:t>
            </w:r>
          </w:p>
          <w:p w14:paraId="01CB6E69" w14:textId="77777777" w:rsidR="00804A52" w:rsidRPr="009B6898" w:rsidRDefault="00804A52" w:rsidP="00804A52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a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7F007F"/>
                <w:kern w:val="0"/>
                <w:szCs w:val="20"/>
              </w:rPr>
              <w:t>href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=</w:t>
            </w:r>
            <w:r w:rsidRPr="009B6898">
              <w:rPr>
                <w:rFonts w:cs="굴림체"/>
                <w:color w:val="2A00FF"/>
                <w:kern w:val="0"/>
                <w:szCs w:val="20"/>
              </w:rPr>
              <w:t>"/springTest/input1/dataInput.do"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dataInput.do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&lt;/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a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br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/&gt;</w:t>
            </w:r>
          </w:p>
          <w:p w14:paraId="745768B1" w14:textId="77777777" w:rsidR="00804A52" w:rsidRPr="009B6898" w:rsidRDefault="00804A52" w:rsidP="00804A52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a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7F007F"/>
                <w:kern w:val="0"/>
                <w:szCs w:val="20"/>
              </w:rPr>
              <w:t>href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=</w:t>
            </w:r>
            <w:r w:rsidRPr="009B6898">
              <w:rPr>
                <w:rFonts w:cs="굴림체"/>
                <w:color w:val="2A00FF"/>
                <w:kern w:val="0"/>
                <w:szCs w:val="20"/>
              </w:rPr>
              <w:t>"/springTest/input1/dataListInput.do"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dataListInput.do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&lt;/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a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br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/&gt;</w:t>
            </w:r>
          </w:p>
          <w:p w14:paraId="58583122" w14:textId="77777777" w:rsidR="00804A52" w:rsidRPr="009B6898" w:rsidRDefault="00804A52" w:rsidP="00804A52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a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7F007F"/>
                <w:kern w:val="0"/>
                <w:szCs w:val="20"/>
              </w:rPr>
              <w:t>href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=</w:t>
            </w:r>
            <w:r w:rsidRPr="009B6898">
              <w:rPr>
                <w:rFonts w:cs="굴림체"/>
                <w:color w:val="2A00FF"/>
                <w:kern w:val="0"/>
                <w:szCs w:val="20"/>
              </w:rPr>
              <w:t>"/springTest/err/index.do"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err/index.do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&lt;/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a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br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/&gt;</w:t>
            </w:r>
          </w:p>
          <w:p w14:paraId="4A61C63C" w14:textId="77777777" w:rsidR="00804A52" w:rsidRPr="009B6898" w:rsidRDefault="00804A52" w:rsidP="00804A52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</w:p>
          <w:p w14:paraId="23FEC051" w14:textId="77777777" w:rsidR="00804A52" w:rsidRPr="009B6898" w:rsidRDefault="00804A52" w:rsidP="00804A52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0000"/>
                <w:kern w:val="0"/>
                <w:szCs w:val="20"/>
              </w:rPr>
              <w:t>hello world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br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/&gt;</w:t>
            </w:r>
          </w:p>
          <w:p w14:paraId="7F24B911" w14:textId="77777777" w:rsidR="00804A52" w:rsidRPr="009B6898" w:rsidRDefault="00804A52" w:rsidP="00804A52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0000"/>
                <w:kern w:val="0"/>
                <w:szCs w:val="20"/>
              </w:rPr>
              <w:t xml:space="preserve">[${ data.id }]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br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/&gt;</w:t>
            </w:r>
          </w:p>
          <w:p w14:paraId="3EDCB29E" w14:textId="77777777" w:rsidR="00804A52" w:rsidRPr="009B6898" w:rsidRDefault="00804A52" w:rsidP="00804A52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0000"/>
                <w:kern w:val="0"/>
                <w:szCs w:val="20"/>
              </w:rPr>
              <w:t xml:space="preserve">[${ msg }]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br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/&gt;</w:t>
            </w:r>
          </w:p>
          <w:p w14:paraId="33BD318A" w14:textId="77777777" w:rsidR="00804A52" w:rsidRPr="009B6898" w:rsidRDefault="00804A52" w:rsidP="00804A52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c:set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7F007F"/>
                <w:kern w:val="0"/>
                <w:szCs w:val="20"/>
              </w:rPr>
              <w:t>var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=</w:t>
            </w:r>
            <w:r w:rsidRPr="009B6898">
              <w:rPr>
                <w:rFonts w:cs="굴림체"/>
                <w:color w:val="2A00FF"/>
                <w:kern w:val="0"/>
                <w:szCs w:val="20"/>
              </w:rPr>
              <w:t>"data2"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7F007F"/>
                <w:kern w:val="0"/>
                <w:szCs w:val="20"/>
              </w:rPr>
              <w:t>value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=</w:t>
            </w:r>
            <w:r w:rsidRPr="009B6898">
              <w:rPr>
                <w:rFonts w:cs="굴림체"/>
                <w:color w:val="2A00FF"/>
                <w:kern w:val="0"/>
                <w:szCs w:val="20"/>
              </w:rPr>
              <w:t>"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${ data }</w:t>
            </w:r>
            <w:r w:rsidRPr="009B6898">
              <w:rPr>
                <w:rFonts w:cs="굴림체"/>
                <w:color w:val="2A00FF"/>
                <w:kern w:val="0"/>
                <w:szCs w:val="20"/>
              </w:rPr>
              <w:t>"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/&gt;</w:t>
            </w:r>
          </w:p>
          <w:p w14:paraId="7C224250" w14:textId="77777777" w:rsidR="00804A52" w:rsidRPr="009B6898" w:rsidRDefault="00804A52" w:rsidP="00804A52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0000"/>
                <w:kern w:val="0"/>
                <w:szCs w:val="20"/>
              </w:rPr>
              <w:t xml:space="preserve">[${ data2 }]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br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/&gt;</w:t>
            </w:r>
          </w:p>
          <w:p w14:paraId="4956E655" w14:textId="77777777" w:rsidR="00804A52" w:rsidRPr="009B6898" w:rsidRDefault="00804A52" w:rsidP="00804A52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0000"/>
                <w:kern w:val="0"/>
                <w:szCs w:val="20"/>
              </w:rPr>
              <w:t xml:space="preserve">[${ data2.id2 }]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br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/&gt;</w:t>
            </w:r>
          </w:p>
          <w:p w14:paraId="153F49D9" w14:textId="5F10CBE7" w:rsidR="00804A52" w:rsidRPr="009B6898" w:rsidRDefault="00804A52" w:rsidP="00804A52">
            <w:pPr>
              <w:shd w:val="clear" w:color="auto" w:fill="FFCCCC"/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0000"/>
                <w:kern w:val="0"/>
                <w:szCs w:val="20"/>
              </w:rPr>
              <w:t xml:space="preserve">good </w:t>
            </w:r>
            <w:r>
              <w:rPr>
                <w:rFonts w:cs="굴림체"/>
                <w:color w:val="000000"/>
                <w:kern w:val="0"/>
                <w:szCs w:val="20"/>
              </w:rPr>
              <w:t>evening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br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/&gt;</w:t>
            </w:r>
          </w:p>
          <w:p w14:paraId="44A10DE3" w14:textId="77777777" w:rsidR="00804A52" w:rsidRPr="009B6898" w:rsidRDefault="00804A52" w:rsidP="00804A52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8080"/>
                <w:kern w:val="0"/>
                <w:szCs w:val="20"/>
              </w:rPr>
              <w:t>&lt;/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body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719E8984" w14:textId="77777777" w:rsidR="00804A52" w:rsidRPr="009B6898" w:rsidRDefault="00804A52" w:rsidP="00804A52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</w:p>
          <w:p w14:paraId="0BE2FED6" w14:textId="6A0E74CD" w:rsidR="00804A52" w:rsidRDefault="00804A52" w:rsidP="00804A52">
            <w:r w:rsidRPr="009B6898">
              <w:rPr>
                <w:rFonts w:cs="굴림체"/>
                <w:color w:val="008080"/>
                <w:kern w:val="0"/>
                <w:szCs w:val="20"/>
              </w:rPr>
              <w:t>&lt;/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html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</w:tc>
      </w:tr>
    </w:tbl>
    <w:p w14:paraId="62E09489" w14:textId="53CBBA34" w:rsidR="00804A52" w:rsidRDefault="00804A52" w:rsidP="00804A52"/>
    <w:p w14:paraId="49B331C9" w14:textId="77777777" w:rsidR="00804A52" w:rsidRDefault="00804A52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20E9FAA9" w14:textId="4B12BB36" w:rsidR="009B6898" w:rsidRDefault="009B6898" w:rsidP="009B6898">
      <w:pPr>
        <w:pStyle w:val="Heading3"/>
      </w:pPr>
      <w:r>
        <w:rPr>
          <w:rFonts w:hint="eastAsia"/>
        </w:rPr>
        <w:lastRenderedPageBreak/>
        <w:t>충돌</w:t>
      </w:r>
      <w:r w:rsidR="00804A52">
        <w:rPr>
          <w:rFonts w:hint="eastAsia"/>
        </w:rPr>
        <w:t>이</w:t>
      </w:r>
      <w:r w:rsidR="00804A52">
        <w:rPr>
          <w:rFonts w:hint="eastAsia"/>
        </w:rPr>
        <w:t xml:space="preserve"> </w:t>
      </w:r>
      <w:r w:rsidR="00804A52">
        <w:rPr>
          <w:rFonts w:hint="eastAsia"/>
        </w:rPr>
        <w:t>표시되는</w:t>
      </w:r>
      <w:r w:rsidR="00804A52">
        <w:rPr>
          <w:rFonts w:hint="eastAsia"/>
        </w:rPr>
        <w:t xml:space="preserve"> </w:t>
      </w:r>
      <w:r w:rsidR="00804A52">
        <w:rPr>
          <w:rFonts w:hint="eastAsia"/>
        </w:rPr>
        <w:t>형태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B6898" w:rsidRPr="009B6898" w14:paraId="1E8B7679" w14:textId="77777777" w:rsidTr="009B6898">
        <w:tc>
          <w:tcPr>
            <w:tcW w:w="10456" w:type="dxa"/>
          </w:tcPr>
          <w:p w14:paraId="2076A928" w14:textId="77777777" w:rsidR="009B6898" w:rsidRPr="009B6898" w:rsidRDefault="009B6898" w:rsidP="009B6898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BF5F3F"/>
                <w:kern w:val="0"/>
                <w:szCs w:val="20"/>
              </w:rPr>
              <w:t>&lt;%@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taglib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7F007F"/>
                <w:kern w:val="0"/>
                <w:szCs w:val="20"/>
              </w:rPr>
              <w:t>prefix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=</w:t>
            </w:r>
            <w:r w:rsidRPr="009B6898">
              <w:rPr>
                <w:rFonts w:cs="굴림체"/>
                <w:color w:val="2A00FF"/>
                <w:kern w:val="0"/>
                <w:szCs w:val="20"/>
              </w:rPr>
              <w:t>"c"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7F007F"/>
                <w:kern w:val="0"/>
                <w:szCs w:val="20"/>
              </w:rPr>
              <w:t>uri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=</w:t>
            </w:r>
            <w:r w:rsidRPr="009B6898">
              <w:rPr>
                <w:rFonts w:cs="굴림체"/>
                <w:color w:val="2A00FF"/>
                <w:kern w:val="0"/>
                <w:szCs w:val="20"/>
              </w:rPr>
              <w:t>"http://java.sun.com/jsp/jstl/core"</w:t>
            </w:r>
            <w:r w:rsidRPr="009B6898">
              <w:rPr>
                <w:rFonts w:cs="굴림체"/>
                <w:color w:val="BF5F3F"/>
                <w:kern w:val="0"/>
                <w:szCs w:val="20"/>
              </w:rPr>
              <w:t>%&gt;</w:t>
            </w:r>
          </w:p>
          <w:p w14:paraId="0344180F" w14:textId="77777777" w:rsidR="009B6898" w:rsidRPr="009B6898" w:rsidRDefault="009B6898" w:rsidP="009B6898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html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665BB796" w14:textId="77777777" w:rsidR="009B6898" w:rsidRPr="009B6898" w:rsidRDefault="009B6898" w:rsidP="009B6898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body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679EE1EA" w14:textId="77777777" w:rsidR="009B6898" w:rsidRPr="009B6898" w:rsidRDefault="009B6898" w:rsidP="009B6898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h2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Hello World!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&lt;/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h2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554DB87B" w14:textId="77777777" w:rsidR="009B6898" w:rsidRPr="009B6898" w:rsidRDefault="009B6898" w:rsidP="009B6898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</w:p>
          <w:p w14:paraId="21AB24CC" w14:textId="77777777" w:rsidR="009B6898" w:rsidRPr="009B6898" w:rsidRDefault="009B6898" w:rsidP="009B6898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a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7F007F"/>
                <w:kern w:val="0"/>
                <w:szCs w:val="20"/>
              </w:rPr>
              <w:t>href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=</w:t>
            </w:r>
            <w:r w:rsidRPr="009B6898">
              <w:rPr>
                <w:rFonts w:cs="굴림체"/>
                <w:color w:val="2A00FF"/>
                <w:kern w:val="0"/>
                <w:szCs w:val="20"/>
              </w:rPr>
              <w:t>"/springTest/timeTable.do"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timeTable.do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&lt;/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a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br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/&gt;</w:t>
            </w:r>
          </w:p>
          <w:p w14:paraId="3DAF5EFB" w14:textId="77777777" w:rsidR="009B6898" w:rsidRPr="009B6898" w:rsidRDefault="009B6898" w:rsidP="009B6898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a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7F007F"/>
                <w:kern w:val="0"/>
                <w:szCs w:val="20"/>
              </w:rPr>
              <w:t>href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=</w:t>
            </w:r>
            <w:r w:rsidRPr="009B6898">
              <w:rPr>
                <w:rFonts w:cs="굴림체"/>
                <w:color w:val="2A00FF"/>
                <w:kern w:val="0"/>
                <w:szCs w:val="20"/>
              </w:rPr>
              <w:t>"/springTest/input1/dataInput.do"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dataInput.do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&lt;/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a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br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/&gt;</w:t>
            </w:r>
          </w:p>
          <w:p w14:paraId="0BDB97DB" w14:textId="77777777" w:rsidR="009B6898" w:rsidRPr="009B6898" w:rsidRDefault="009B6898" w:rsidP="009B6898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a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7F007F"/>
                <w:kern w:val="0"/>
                <w:szCs w:val="20"/>
              </w:rPr>
              <w:t>href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=</w:t>
            </w:r>
            <w:r w:rsidRPr="009B6898">
              <w:rPr>
                <w:rFonts w:cs="굴림체"/>
                <w:color w:val="2A00FF"/>
                <w:kern w:val="0"/>
                <w:szCs w:val="20"/>
              </w:rPr>
              <w:t>"/springTest/input1/dataListInput.do"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dataListInput.do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&lt;/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a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br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/&gt;</w:t>
            </w:r>
          </w:p>
          <w:p w14:paraId="025D69C7" w14:textId="77777777" w:rsidR="009B6898" w:rsidRPr="009B6898" w:rsidRDefault="009B6898" w:rsidP="009B6898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a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7F007F"/>
                <w:kern w:val="0"/>
                <w:szCs w:val="20"/>
              </w:rPr>
              <w:t>href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=</w:t>
            </w:r>
            <w:r w:rsidRPr="009B6898">
              <w:rPr>
                <w:rFonts w:cs="굴림체"/>
                <w:color w:val="2A00FF"/>
                <w:kern w:val="0"/>
                <w:szCs w:val="20"/>
              </w:rPr>
              <w:t>"/springTest/err/index.do"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err/index.do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&lt;/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a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br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/&gt;</w:t>
            </w:r>
          </w:p>
          <w:p w14:paraId="54AFBA21" w14:textId="77777777" w:rsidR="009B6898" w:rsidRPr="009B6898" w:rsidRDefault="009B6898" w:rsidP="009B6898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</w:p>
          <w:p w14:paraId="74845EBA" w14:textId="77777777" w:rsidR="009B6898" w:rsidRPr="009B6898" w:rsidRDefault="009B6898" w:rsidP="009B6898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0000"/>
                <w:kern w:val="0"/>
                <w:szCs w:val="20"/>
              </w:rPr>
              <w:t>hello world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br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/&gt;</w:t>
            </w:r>
          </w:p>
          <w:p w14:paraId="1532F524" w14:textId="77777777" w:rsidR="009B6898" w:rsidRPr="009B6898" w:rsidRDefault="009B6898" w:rsidP="009B6898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0000"/>
                <w:kern w:val="0"/>
                <w:szCs w:val="20"/>
              </w:rPr>
              <w:t xml:space="preserve">[${ data.id }]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br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/&gt;</w:t>
            </w:r>
          </w:p>
          <w:p w14:paraId="5EF32B63" w14:textId="77777777" w:rsidR="009B6898" w:rsidRPr="009B6898" w:rsidRDefault="009B6898" w:rsidP="009B6898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0000"/>
                <w:kern w:val="0"/>
                <w:szCs w:val="20"/>
              </w:rPr>
              <w:t xml:space="preserve">[${ msg }]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br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/&gt;</w:t>
            </w:r>
          </w:p>
          <w:p w14:paraId="31D44F7B" w14:textId="77777777" w:rsidR="009B6898" w:rsidRPr="009B6898" w:rsidRDefault="009B6898" w:rsidP="009B6898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c:set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7F007F"/>
                <w:kern w:val="0"/>
                <w:szCs w:val="20"/>
              </w:rPr>
              <w:t>var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=</w:t>
            </w:r>
            <w:r w:rsidRPr="009B6898">
              <w:rPr>
                <w:rFonts w:cs="굴림체"/>
                <w:color w:val="2A00FF"/>
                <w:kern w:val="0"/>
                <w:szCs w:val="20"/>
              </w:rPr>
              <w:t>"data2"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7F007F"/>
                <w:kern w:val="0"/>
                <w:szCs w:val="20"/>
              </w:rPr>
              <w:t>value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=</w:t>
            </w:r>
            <w:r w:rsidRPr="009B6898">
              <w:rPr>
                <w:rFonts w:cs="굴림체"/>
                <w:color w:val="2A00FF"/>
                <w:kern w:val="0"/>
                <w:szCs w:val="20"/>
              </w:rPr>
              <w:t>"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${ data }</w:t>
            </w:r>
            <w:r w:rsidRPr="009B6898">
              <w:rPr>
                <w:rFonts w:cs="굴림체"/>
                <w:color w:val="2A00FF"/>
                <w:kern w:val="0"/>
                <w:szCs w:val="20"/>
              </w:rPr>
              <w:t>"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/&gt;</w:t>
            </w:r>
          </w:p>
          <w:p w14:paraId="38F9E558" w14:textId="77777777" w:rsidR="009B6898" w:rsidRPr="009B6898" w:rsidRDefault="009B6898" w:rsidP="009B6898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0000"/>
                <w:kern w:val="0"/>
                <w:szCs w:val="20"/>
              </w:rPr>
              <w:t xml:space="preserve">[${ data2 }]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br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/&gt;</w:t>
            </w:r>
          </w:p>
          <w:p w14:paraId="65E03BA1" w14:textId="77777777" w:rsidR="009B6898" w:rsidRPr="009B6898" w:rsidRDefault="009B6898" w:rsidP="009B6898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0000"/>
                <w:kern w:val="0"/>
                <w:szCs w:val="20"/>
              </w:rPr>
              <w:t xml:space="preserve">[${ data2.id2 }]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br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/&gt;</w:t>
            </w:r>
          </w:p>
          <w:p w14:paraId="665C8772" w14:textId="77777777" w:rsidR="009B6898" w:rsidRPr="009B6898" w:rsidRDefault="009B6898" w:rsidP="009B6898">
            <w:pPr>
              <w:shd w:val="clear" w:color="auto" w:fill="FFCCCC"/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8080"/>
                <w:kern w:val="0"/>
                <w:szCs w:val="20"/>
              </w:rPr>
              <w:t>&lt;&lt;&lt;&lt;&lt;&lt;&lt;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 xml:space="preserve"> HEAD</w:t>
            </w:r>
          </w:p>
          <w:p w14:paraId="06C51934" w14:textId="77777777" w:rsidR="009B6898" w:rsidRPr="009B6898" w:rsidRDefault="009B6898" w:rsidP="009B6898">
            <w:pPr>
              <w:shd w:val="clear" w:color="auto" w:fill="FFCCCC"/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0000"/>
                <w:kern w:val="0"/>
                <w:szCs w:val="20"/>
              </w:rPr>
              <w:t xml:space="preserve">good afternoon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br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/&gt;</w:t>
            </w:r>
          </w:p>
          <w:p w14:paraId="52648BDF" w14:textId="77777777" w:rsidR="009B6898" w:rsidRPr="009B6898" w:rsidRDefault="009B6898" w:rsidP="009B6898">
            <w:pPr>
              <w:shd w:val="clear" w:color="auto" w:fill="FFCCCC"/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0000"/>
                <w:kern w:val="0"/>
                <w:szCs w:val="20"/>
              </w:rPr>
              <w:t>=======</w:t>
            </w:r>
          </w:p>
          <w:p w14:paraId="7656DBC0" w14:textId="77777777" w:rsidR="009B6898" w:rsidRPr="009B6898" w:rsidRDefault="009B6898" w:rsidP="009B6898">
            <w:pPr>
              <w:shd w:val="clear" w:color="auto" w:fill="FFCCCC"/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0000"/>
                <w:kern w:val="0"/>
                <w:szCs w:val="20"/>
              </w:rPr>
              <w:t xml:space="preserve">good evening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br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/&gt;</w:t>
            </w:r>
          </w:p>
          <w:p w14:paraId="7D394A9C" w14:textId="77777777" w:rsidR="009B6898" w:rsidRPr="009B6898" w:rsidRDefault="009B6898" w:rsidP="009B6898">
            <w:pPr>
              <w:shd w:val="clear" w:color="auto" w:fill="FFCCCC"/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0000"/>
                <w:kern w:val="0"/>
                <w:szCs w:val="20"/>
              </w:rPr>
              <w:t>&gt;&gt;&gt;&gt;&gt;&gt;&gt; branch 'master' of https://github.com/quack337/springTest.git</w:t>
            </w:r>
          </w:p>
          <w:p w14:paraId="19F0383D" w14:textId="77777777" w:rsidR="009B6898" w:rsidRPr="009B6898" w:rsidRDefault="009B6898" w:rsidP="009B6898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8080"/>
                <w:kern w:val="0"/>
                <w:szCs w:val="20"/>
              </w:rPr>
              <w:t>&lt;/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body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2FAA2F7D" w14:textId="77777777" w:rsidR="009B6898" w:rsidRPr="009B6898" w:rsidRDefault="009B6898" w:rsidP="009B6898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</w:p>
          <w:p w14:paraId="04251B0D" w14:textId="6B2BC338" w:rsidR="009B6898" w:rsidRPr="009B6898" w:rsidRDefault="009B6898" w:rsidP="009B6898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8080"/>
                <w:kern w:val="0"/>
                <w:szCs w:val="20"/>
              </w:rPr>
              <w:t>&lt;/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html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</w:tc>
      </w:tr>
    </w:tbl>
    <w:p w14:paraId="06416F06" w14:textId="212F97BA" w:rsidR="009B6898" w:rsidRDefault="009B6898" w:rsidP="009B6898"/>
    <w:p w14:paraId="0CED9040" w14:textId="77777777" w:rsidR="00804A52" w:rsidRPr="009B6898" w:rsidRDefault="00804A52" w:rsidP="009B6898"/>
    <w:p w14:paraId="49B7DB00" w14:textId="731D53B5" w:rsidR="009B6898" w:rsidRDefault="009B6898" w:rsidP="00CC01AF">
      <w:pPr>
        <w:pStyle w:val="Heading2"/>
      </w:pPr>
      <w:bookmarkStart w:id="30" w:name="_Toc523155631"/>
      <w:r>
        <w:rPr>
          <w:rFonts w:hint="eastAsia"/>
        </w:rPr>
        <w:t>충돌 해결</w:t>
      </w:r>
      <w:bookmarkEnd w:id="30"/>
      <w:r w:rsidR="00CC01AF">
        <w:rPr>
          <w:rFonts w:hint="eastAsia"/>
        </w:rPr>
        <w:t xml:space="preserve"> </w:t>
      </w:r>
    </w:p>
    <w:p w14:paraId="0398C9E6" w14:textId="77777777" w:rsidR="00CC01AF" w:rsidRPr="00CC01AF" w:rsidRDefault="00CC01AF" w:rsidP="00CC01AF"/>
    <w:p w14:paraId="1C6C518D" w14:textId="77777777" w:rsidR="00CC01AF" w:rsidRDefault="00CC01AF" w:rsidP="00CC01AF">
      <w:r>
        <w:rPr>
          <w:rFonts w:hint="eastAsia"/>
        </w:rPr>
        <w:t>팀 동료가 수정한 내용과 내가 수정한 내용을 하나로 잘 합쳐야 한다.</w:t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0456"/>
      </w:tblGrid>
      <w:tr w:rsidR="00804A52" w14:paraId="329FC81E" w14:textId="77777777" w:rsidTr="00CD09C0">
        <w:tc>
          <w:tcPr>
            <w:tcW w:w="10456" w:type="dxa"/>
          </w:tcPr>
          <w:p w14:paraId="405EEAD6" w14:textId="77777777" w:rsidR="00804A52" w:rsidRPr="009B6898" w:rsidRDefault="00804A52" w:rsidP="00CD09C0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BF5F3F"/>
                <w:kern w:val="0"/>
                <w:szCs w:val="20"/>
              </w:rPr>
              <w:t>&lt;%@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taglib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7F007F"/>
                <w:kern w:val="0"/>
                <w:szCs w:val="20"/>
              </w:rPr>
              <w:t>prefix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=</w:t>
            </w:r>
            <w:r w:rsidRPr="009B6898">
              <w:rPr>
                <w:rFonts w:cs="굴림체"/>
                <w:color w:val="2A00FF"/>
                <w:kern w:val="0"/>
                <w:szCs w:val="20"/>
              </w:rPr>
              <w:t>"c"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7F007F"/>
                <w:kern w:val="0"/>
                <w:szCs w:val="20"/>
              </w:rPr>
              <w:t>uri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=</w:t>
            </w:r>
            <w:r w:rsidRPr="009B6898">
              <w:rPr>
                <w:rFonts w:cs="굴림체"/>
                <w:color w:val="2A00FF"/>
                <w:kern w:val="0"/>
                <w:szCs w:val="20"/>
              </w:rPr>
              <w:t>"http://java.sun.com/jsp/jstl/core"</w:t>
            </w:r>
            <w:r w:rsidRPr="009B6898">
              <w:rPr>
                <w:rFonts w:cs="굴림체"/>
                <w:color w:val="BF5F3F"/>
                <w:kern w:val="0"/>
                <w:szCs w:val="20"/>
              </w:rPr>
              <w:t>%&gt;</w:t>
            </w:r>
          </w:p>
          <w:p w14:paraId="1463E677" w14:textId="77777777" w:rsidR="00804A52" w:rsidRPr="009B6898" w:rsidRDefault="00804A52" w:rsidP="00CD09C0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html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578D2B16" w14:textId="77777777" w:rsidR="00804A52" w:rsidRPr="009B6898" w:rsidRDefault="00804A52" w:rsidP="00CD09C0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body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5DBACC3F" w14:textId="77777777" w:rsidR="00804A52" w:rsidRPr="009B6898" w:rsidRDefault="00804A52" w:rsidP="00CD09C0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h2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Hello World!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&lt;/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h2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623A843F" w14:textId="77777777" w:rsidR="00804A52" w:rsidRPr="009B6898" w:rsidRDefault="00804A52" w:rsidP="00CD09C0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</w:p>
          <w:p w14:paraId="79F04C49" w14:textId="77777777" w:rsidR="00804A52" w:rsidRPr="009B6898" w:rsidRDefault="00804A52" w:rsidP="00CD09C0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a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7F007F"/>
                <w:kern w:val="0"/>
                <w:szCs w:val="20"/>
              </w:rPr>
              <w:t>href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=</w:t>
            </w:r>
            <w:r w:rsidRPr="009B6898">
              <w:rPr>
                <w:rFonts w:cs="굴림체"/>
                <w:color w:val="2A00FF"/>
                <w:kern w:val="0"/>
                <w:szCs w:val="20"/>
              </w:rPr>
              <w:t>"/springTest/timeTable.do"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timeTable.do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&lt;/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a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br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/&gt;</w:t>
            </w:r>
          </w:p>
          <w:p w14:paraId="12AB7FD6" w14:textId="77777777" w:rsidR="00804A52" w:rsidRPr="009B6898" w:rsidRDefault="00804A52" w:rsidP="00CD09C0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a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7F007F"/>
                <w:kern w:val="0"/>
                <w:szCs w:val="20"/>
              </w:rPr>
              <w:t>href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=</w:t>
            </w:r>
            <w:r w:rsidRPr="009B6898">
              <w:rPr>
                <w:rFonts w:cs="굴림체"/>
                <w:color w:val="2A00FF"/>
                <w:kern w:val="0"/>
                <w:szCs w:val="20"/>
              </w:rPr>
              <w:t>"/springTest/input1/dataInput.do"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dataInput.do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&lt;/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a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br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/&gt;</w:t>
            </w:r>
          </w:p>
          <w:p w14:paraId="5853FD32" w14:textId="77777777" w:rsidR="00804A52" w:rsidRPr="009B6898" w:rsidRDefault="00804A52" w:rsidP="00CD09C0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a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7F007F"/>
                <w:kern w:val="0"/>
                <w:szCs w:val="20"/>
              </w:rPr>
              <w:t>href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=</w:t>
            </w:r>
            <w:r w:rsidRPr="009B6898">
              <w:rPr>
                <w:rFonts w:cs="굴림체"/>
                <w:color w:val="2A00FF"/>
                <w:kern w:val="0"/>
                <w:szCs w:val="20"/>
              </w:rPr>
              <w:t>"/springTest/input1/dataListInput.do"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dataListInput.do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&lt;/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a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br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/&gt;</w:t>
            </w:r>
          </w:p>
          <w:p w14:paraId="292559CE" w14:textId="77777777" w:rsidR="00804A52" w:rsidRPr="009B6898" w:rsidRDefault="00804A52" w:rsidP="00CD09C0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a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7F007F"/>
                <w:kern w:val="0"/>
                <w:szCs w:val="20"/>
              </w:rPr>
              <w:t>href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=</w:t>
            </w:r>
            <w:r w:rsidRPr="009B6898">
              <w:rPr>
                <w:rFonts w:cs="굴림체"/>
                <w:color w:val="2A00FF"/>
                <w:kern w:val="0"/>
                <w:szCs w:val="20"/>
              </w:rPr>
              <w:t>"/springTest/err/index.do"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err/index.do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&lt;/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a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br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/&gt;</w:t>
            </w:r>
          </w:p>
          <w:p w14:paraId="18F30A3B" w14:textId="77777777" w:rsidR="00804A52" w:rsidRPr="009B6898" w:rsidRDefault="00804A52" w:rsidP="00CD09C0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</w:p>
          <w:p w14:paraId="3EDC3D78" w14:textId="77777777" w:rsidR="00804A52" w:rsidRPr="009B6898" w:rsidRDefault="00804A52" w:rsidP="00CD09C0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0000"/>
                <w:kern w:val="0"/>
                <w:szCs w:val="20"/>
              </w:rPr>
              <w:t>hello world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br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/&gt;</w:t>
            </w:r>
          </w:p>
          <w:p w14:paraId="222EFBBD" w14:textId="77777777" w:rsidR="00804A52" w:rsidRPr="009B6898" w:rsidRDefault="00804A52" w:rsidP="00CD09C0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0000"/>
                <w:kern w:val="0"/>
                <w:szCs w:val="20"/>
              </w:rPr>
              <w:t xml:space="preserve">[${ data.id }]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br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/&gt;</w:t>
            </w:r>
          </w:p>
          <w:p w14:paraId="7F7C3EA6" w14:textId="77777777" w:rsidR="00804A52" w:rsidRPr="009B6898" w:rsidRDefault="00804A52" w:rsidP="00CD09C0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0000"/>
                <w:kern w:val="0"/>
                <w:szCs w:val="20"/>
              </w:rPr>
              <w:t xml:space="preserve">[${ msg }]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br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/&gt;</w:t>
            </w:r>
          </w:p>
          <w:p w14:paraId="5C7C60F6" w14:textId="77777777" w:rsidR="00804A52" w:rsidRPr="009B6898" w:rsidRDefault="00804A52" w:rsidP="00CD09C0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c:set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7F007F"/>
                <w:kern w:val="0"/>
                <w:szCs w:val="20"/>
              </w:rPr>
              <w:t>var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=</w:t>
            </w:r>
            <w:r w:rsidRPr="009B6898">
              <w:rPr>
                <w:rFonts w:cs="굴림체"/>
                <w:color w:val="2A00FF"/>
                <w:kern w:val="0"/>
                <w:szCs w:val="20"/>
              </w:rPr>
              <w:t>"data2"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7F007F"/>
                <w:kern w:val="0"/>
                <w:szCs w:val="20"/>
              </w:rPr>
              <w:t>value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=</w:t>
            </w:r>
            <w:r w:rsidRPr="009B6898">
              <w:rPr>
                <w:rFonts w:cs="굴림체"/>
                <w:color w:val="2A00FF"/>
                <w:kern w:val="0"/>
                <w:szCs w:val="20"/>
              </w:rPr>
              <w:t>"</w:t>
            </w:r>
            <w:r w:rsidRPr="009B6898">
              <w:rPr>
                <w:rFonts w:cs="굴림체"/>
                <w:color w:val="000000"/>
                <w:kern w:val="0"/>
                <w:szCs w:val="20"/>
              </w:rPr>
              <w:t>${ data }</w:t>
            </w:r>
            <w:r w:rsidRPr="009B6898">
              <w:rPr>
                <w:rFonts w:cs="굴림체"/>
                <w:color w:val="2A00FF"/>
                <w:kern w:val="0"/>
                <w:szCs w:val="20"/>
              </w:rPr>
              <w:t>"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/&gt;</w:t>
            </w:r>
          </w:p>
          <w:p w14:paraId="2AA0A48C" w14:textId="77777777" w:rsidR="00804A52" w:rsidRPr="009B6898" w:rsidRDefault="00804A52" w:rsidP="00CD09C0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0000"/>
                <w:kern w:val="0"/>
                <w:szCs w:val="20"/>
              </w:rPr>
              <w:t xml:space="preserve">[${ data2 }]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br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/&gt;</w:t>
            </w:r>
          </w:p>
          <w:p w14:paraId="6FD546E7" w14:textId="77777777" w:rsidR="00804A52" w:rsidRPr="009B6898" w:rsidRDefault="00804A52" w:rsidP="00CD09C0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0000"/>
                <w:kern w:val="0"/>
                <w:szCs w:val="20"/>
              </w:rPr>
              <w:t xml:space="preserve">[${ data2.id2 }]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br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/&gt;</w:t>
            </w:r>
          </w:p>
          <w:p w14:paraId="640E0706" w14:textId="33DEEF05" w:rsidR="00804A52" w:rsidRPr="009B6898" w:rsidRDefault="00804A52" w:rsidP="00CD09C0">
            <w:pPr>
              <w:shd w:val="clear" w:color="auto" w:fill="FFCCCC"/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0000"/>
                <w:kern w:val="0"/>
                <w:szCs w:val="20"/>
              </w:rPr>
              <w:t xml:space="preserve">good </w:t>
            </w:r>
            <w:r>
              <w:rPr>
                <w:rFonts w:cs="굴림체"/>
                <w:color w:val="000000"/>
                <w:kern w:val="0"/>
                <w:szCs w:val="20"/>
              </w:rPr>
              <w:t>day</w:t>
            </w:r>
            <w:r w:rsidR="00912255"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br</w:t>
            </w:r>
            <w:r w:rsidRPr="009B6898">
              <w:rPr>
                <w:rFonts w:cs="굴림체"/>
                <w:kern w:val="0"/>
                <w:szCs w:val="20"/>
              </w:rPr>
              <w:t xml:space="preserve"> 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/&gt;</w:t>
            </w:r>
          </w:p>
          <w:p w14:paraId="09305BCE" w14:textId="77777777" w:rsidR="00804A52" w:rsidRPr="009B6898" w:rsidRDefault="00804A52" w:rsidP="00CD09C0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8080"/>
                <w:kern w:val="0"/>
                <w:szCs w:val="20"/>
              </w:rPr>
              <w:t>&lt;/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body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1F3EB386" w14:textId="77777777" w:rsidR="00804A52" w:rsidRPr="009B6898" w:rsidRDefault="00804A52" w:rsidP="00CD09C0">
            <w:pPr>
              <w:wordWrap/>
              <w:adjustRightInd w:val="0"/>
              <w:spacing w:line="240" w:lineRule="exact"/>
              <w:rPr>
                <w:rFonts w:cs="굴림체"/>
                <w:kern w:val="0"/>
                <w:szCs w:val="20"/>
              </w:rPr>
            </w:pPr>
            <w:r w:rsidRPr="009B6898"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</w:p>
          <w:p w14:paraId="4379CC4F" w14:textId="77777777" w:rsidR="00804A52" w:rsidRDefault="00804A52" w:rsidP="00CD09C0">
            <w:r w:rsidRPr="009B6898">
              <w:rPr>
                <w:rFonts w:cs="굴림체"/>
                <w:color w:val="008080"/>
                <w:kern w:val="0"/>
                <w:szCs w:val="20"/>
              </w:rPr>
              <w:t>&lt;/</w:t>
            </w:r>
            <w:r w:rsidRPr="009B6898">
              <w:rPr>
                <w:rFonts w:cs="굴림체"/>
                <w:color w:val="3F7F7F"/>
                <w:kern w:val="0"/>
                <w:szCs w:val="20"/>
              </w:rPr>
              <w:t>html</w:t>
            </w:r>
            <w:r w:rsidRPr="009B6898"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</w:tc>
      </w:tr>
    </w:tbl>
    <w:p w14:paraId="63120074" w14:textId="0D7B1BDA" w:rsidR="00804A52" w:rsidRDefault="00804A52" w:rsidP="00804A52"/>
    <w:p w14:paraId="7D31A24C" w14:textId="77777777" w:rsidR="009B6898" w:rsidRDefault="009B6898" w:rsidP="003B1093"/>
    <w:p w14:paraId="26DE76AE" w14:textId="315A9409" w:rsidR="009B6898" w:rsidRDefault="009B6898" w:rsidP="003B1093"/>
    <w:p w14:paraId="7AEDF41C" w14:textId="087EE2D0" w:rsidR="00CC01AF" w:rsidRDefault="00CC01AF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06CFF24C" w14:textId="08F8483B" w:rsidR="009B6898" w:rsidRDefault="00CC01AF" w:rsidP="00CC01AF">
      <w:pPr>
        <w:pStyle w:val="Heading2"/>
      </w:pPr>
      <w:bookmarkStart w:id="31" w:name="_Toc523155632"/>
      <w:r>
        <w:rPr>
          <w:rFonts w:hint="eastAsia"/>
        </w:rPr>
        <w:lastRenderedPageBreak/>
        <w:t xml:space="preserve">다시 </w:t>
      </w:r>
      <w:r w:rsidR="00CD09C0">
        <w:t xml:space="preserve">commit &amp; </w:t>
      </w:r>
      <w:r>
        <w:t>push</w:t>
      </w:r>
      <w:bookmarkEnd w:id="31"/>
    </w:p>
    <w:p w14:paraId="19A8767D" w14:textId="1EE9B8CE" w:rsidR="00CC01AF" w:rsidRDefault="00CC01AF" w:rsidP="00CC01AF"/>
    <w:p w14:paraId="076386F0" w14:textId="7A531CA2" w:rsidR="00CC01AF" w:rsidRDefault="00CC01AF" w:rsidP="00CC01AF">
      <w:r>
        <w:rPr>
          <w:rFonts w:hint="eastAsia"/>
        </w:rPr>
        <w:t>충돌이 발생한 파일을 잘 수정한 후에</w:t>
      </w:r>
      <w:r>
        <w:t xml:space="preserve">, </w:t>
      </w:r>
      <w:r>
        <w:rPr>
          <w:rFonts w:hint="eastAsia"/>
        </w:rPr>
        <w:t xml:space="preserve">수정된 내용을 </w:t>
      </w:r>
      <w:r>
        <w:t xml:space="preserve">commit </w:t>
      </w:r>
      <w:r>
        <w:rPr>
          <w:rFonts w:hint="eastAsia"/>
        </w:rPr>
        <w:t xml:space="preserve">하고 </w:t>
      </w:r>
      <w:r>
        <w:t xml:space="preserve">push </w:t>
      </w:r>
      <w:r>
        <w:rPr>
          <w:rFonts w:hint="eastAsia"/>
        </w:rPr>
        <w:t>해야 한다.</w:t>
      </w:r>
    </w:p>
    <w:p w14:paraId="44BF3E6F" w14:textId="7676447F" w:rsidR="00CC01AF" w:rsidRDefault="00CC01AF" w:rsidP="00CC01AF"/>
    <w:p w14:paraId="3BC55878" w14:textId="6E947273" w:rsidR="00CC01AF" w:rsidRDefault="00CC01AF" w:rsidP="00CC01AF">
      <w:r>
        <w:rPr>
          <w:rFonts w:hint="eastAsia"/>
        </w:rPr>
        <w:t xml:space="preserve">프로젝트 - </w:t>
      </w:r>
      <w:r>
        <w:t xml:space="preserve">Team - Commit </w:t>
      </w:r>
      <w:r>
        <w:rPr>
          <w:rFonts w:hint="eastAsia"/>
        </w:rPr>
        <w:t>메뉴</w:t>
      </w:r>
    </w:p>
    <w:p w14:paraId="1CBD946E" w14:textId="1E0A7098" w:rsidR="00CC01AF" w:rsidRPr="00CC01AF" w:rsidRDefault="00CC01AF" w:rsidP="00CC01AF">
      <w:r>
        <w:rPr>
          <w:noProof/>
        </w:rPr>
        <w:drawing>
          <wp:inline distT="0" distB="0" distL="0" distR="0" wp14:anchorId="118E2E4B" wp14:editId="4547389D">
            <wp:extent cx="5267134" cy="353037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6679" cy="353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3D08" w14:textId="770ADFA1" w:rsidR="003B1093" w:rsidRDefault="00CD09C0" w:rsidP="003B1093">
      <w:r>
        <w:t>[</w:t>
      </w:r>
      <w:r w:rsidR="00CC01AF">
        <w:rPr>
          <w:rFonts w:hint="eastAsia"/>
        </w:rPr>
        <w:t>C</w:t>
      </w:r>
      <w:r w:rsidR="00CC01AF">
        <w:t>ommit and Push</w:t>
      </w:r>
      <w:r>
        <w:t>]</w:t>
      </w:r>
      <w:r w:rsidR="00CC01AF">
        <w:t xml:space="preserve"> </w:t>
      </w:r>
      <w:r w:rsidR="00CC01AF">
        <w:rPr>
          <w:rFonts w:hint="eastAsia"/>
        </w:rPr>
        <w:t>버튼을 클릭</w:t>
      </w:r>
    </w:p>
    <w:p w14:paraId="3E5605A6" w14:textId="45D75311" w:rsidR="00CC01AF" w:rsidRDefault="00CC01AF" w:rsidP="003B1093"/>
    <w:p w14:paraId="709A982D" w14:textId="77777777" w:rsidR="00CD09C0" w:rsidRDefault="00CD09C0" w:rsidP="003B1093"/>
    <w:p w14:paraId="6053CCC1" w14:textId="78EFF6CE" w:rsidR="00CC01AF" w:rsidRDefault="00CC01AF" w:rsidP="003B1093">
      <w:r>
        <w:rPr>
          <w:noProof/>
        </w:rPr>
        <w:drawing>
          <wp:inline distT="0" distB="0" distL="0" distR="0" wp14:anchorId="28DC36F9" wp14:editId="3B3ED185">
            <wp:extent cx="5208104" cy="358154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7078" cy="358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F49A" w14:textId="0D1404EB" w:rsidR="003B1093" w:rsidRDefault="00CC01AF" w:rsidP="003B1093">
      <w:r>
        <w:rPr>
          <w:rFonts w:hint="eastAsia"/>
        </w:rPr>
        <w:t>p</w:t>
      </w:r>
      <w:r>
        <w:t xml:space="preserve">ush </w:t>
      </w:r>
      <w:r>
        <w:rPr>
          <w:rFonts w:hint="eastAsia"/>
        </w:rPr>
        <w:t>성공</w:t>
      </w:r>
    </w:p>
    <w:p w14:paraId="540D5D6C" w14:textId="04D972A6" w:rsidR="00CC01AF" w:rsidRDefault="00CC01AF" w:rsidP="003B1093"/>
    <w:p w14:paraId="7A09D468" w14:textId="77777777" w:rsidR="003B1093" w:rsidRPr="003B1093" w:rsidRDefault="003B1093" w:rsidP="00BB674E"/>
    <w:p w14:paraId="2AC440D6" w14:textId="77777777" w:rsidR="003B1093" w:rsidRDefault="003B1093" w:rsidP="00BB674E"/>
    <w:p w14:paraId="687EB3D0" w14:textId="77777777" w:rsidR="003B1093" w:rsidRPr="00BB674E" w:rsidRDefault="003B1093" w:rsidP="00BB674E"/>
    <w:p w14:paraId="1F79298D" w14:textId="0BEDBC22" w:rsidR="0016117B" w:rsidRDefault="0016117B" w:rsidP="00864A1F"/>
    <w:p w14:paraId="35B27B24" w14:textId="49BBC7E9" w:rsidR="00CD09C0" w:rsidRDefault="00CD09C0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43F10631" w14:textId="3052A07D" w:rsidR="0016117B" w:rsidRDefault="00B63E29" w:rsidP="00CD09C0">
      <w:pPr>
        <w:pStyle w:val="Heading1"/>
      </w:pPr>
      <w:bookmarkStart w:id="32" w:name="_Toc523155633"/>
      <w:r>
        <w:rPr>
          <w:rFonts w:hint="eastAsia"/>
        </w:rPr>
        <w:lastRenderedPageBreak/>
        <w:t>바람직한 습관</w:t>
      </w:r>
      <w:bookmarkEnd w:id="32"/>
    </w:p>
    <w:p w14:paraId="10AFCADD" w14:textId="3FF2E8E7" w:rsidR="00CD09C0" w:rsidRDefault="00CD09C0" w:rsidP="00CD09C0"/>
    <w:p w14:paraId="64DDB6B0" w14:textId="759B071A" w:rsidR="00CD09C0" w:rsidRDefault="00B63E29" w:rsidP="00CD09C0">
      <w:pPr>
        <w:pStyle w:val="Heading2"/>
      </w:pPr>
      <w:bookmarkStart w:id="33" w:name="_Toc523155634"/>
      <w:r>
        <w:rPr>
          <w:rFonts w:hint="eastAsia"/>
        </w:rPr>
        <w:t xml:space="preserve">잘 실행되는 것을 확인하고 </w:t>
      </w:r>
      <w:r w:rsidR="00CD09C0">
        <w:rPr>
          <w:rFonts w:hint="eastAsia"/>
        </w:rPr>
        <w:t>push</w:t>
      </w:r>
      <w:r w:rsidR="00CD09C0">
        <w:t xml:space="preserve"> </w:t>
      </w:r>
      <w:r>
        <w:rPr>
          <w:rFonts w:hint="eastAsia"/>
        </w:rPr>
        <w:t>해야 함</w:t>
      </w:r>
      <w:bookmarkEnd w:id="33"/>
    </w:p>
    <w:p w14:paraId="531822DD" w14:textId="75FFE16B" w:rsidR="00B63E29" w:rsidRDefault="00B63E29" w:rsidP="00B63E29">
      <w:r>
        <w:rPr>
          <w:rFonts w:hint="eastAsia"/>
        </w:rPr>
        <w:t xml:space="preserve">내가 구현한 코드를 팀 동료들에게 전달하는 것이 </w:t>
      </w:r>
      <w:r>
        <w:t xml:space="preserve">push </w:t>
      </w:r>
      <w:r>
        <w:rPr>
          <w:rFonts w:hint="eastAsia"/>
        </w:rPr>
        <w:t>이다.</w:t>
      </w:r>
    </w:p>
    <w:p w14:paraId="505ABA31" w14:textId="139BEB77" w:rsidR="00B63E29" w:rsidRDefault="00B63E29" w:rsidP="00B63E29"/>
    <w:p w14:paraId="5FA4FEDC" w14:textId="61EF8190" w:rsidR="00B63E29" w:rsidRDefault="00B63E29" w:rsidP="00B63E29">
      <w:r>
        <w:rPr>
          <w:rFonts w:hint="eastAsia"/>
        </w:rPr>
        <w:t xml:space="preserve">내가 구현한 기능이 이상 없이 잘 실행되는 것을 확인하고 </w:t>
      </w:r>
      <w:r>
        <w:t xml:space="preserve">push </w:t>
      </w:r>
      <w:r>
        <w:rPr>
          <w:rFonts w:hint="eastAsia"/>
        </w:rPr>
        <w:t>해야 한다.</w:t>
      </w:r>
    </w:p>
    <w:p w14:paraId="1EBEE3DD" w14:textId="47A368D3" w:rsidR="00B63E29" w:rsidRDefault="00B63E29" w:rsidP="00CD09C0">
      <w:r>
        <w:rPr>
          <w:rFonts w:hint="eastAsia"/>
        </w:rPr>
        <w:t xml:space="preserve">에러 없이 잘 실행되는 코드만 </w:t>
      </w:r>
      <w:r>
        <w:t xml:space="preserve">push </w:t>
      </w:r>
      <w:r>
        <w:rPr>
          <w:rFonts w:hint="eastAsia"/>
        </w:rPr>
        <w:t>해야 한다.</w:t>
      </w:r>
    </w:p>
    <w:p w14:paraId="62F9309B" w14:textId="059D4705" w:rsidR="00B63E29" w:rsidRDefault="00B63E29" w:rsidP="00CD09C0"/>
    <w:p w14:paraId="7DBA2C88" w14:textId="77777777" w:rsidR="00B63E29" w:rsidRDefault="00B63E29" w:rsidP="00CD09C0"/>
    <w:p w14:paraId="699575AA" w14:textId="6A03EFA6" w:rsidR="00B63E29" w:rsidRDefault="00B63E29" w:rsidP="00B63E29">
      <w:pPr>
        <w:pStyle w:val="Heading2"/>
      </w:pPr>
      <w:bookmarkStart w:id="34" w:name="_Toc523155635"/>
      <w:r>
        <w:rPr>
          <w:rFonts w:hint="eastAsia"/>
        </w:rPr>
        <w:t xml:space="preserve">가급적 자주 </w:t>
      </w:r>
      <w:r>
        <w:t>push</w:t>
      </w:r>
      <w:bookmarkEnd w:id="34"/>
    </w:p>
    <w:p w14:paraId="340DA173" w14:textId="06256B50" w:rsidR="00B63E29" w:rsidRDefault="00B63E29" w:rsidP="00B63E29">
      <w:r>
        <w:rPr>
          <w:rFonts w:hint="eastAsia"/>
        </w:rPr>
        <w:t xml:space="preserve">내가 </w:t>
      </w:r>
      <w:r>
        <w:t>push</w:t>
      </w:r>
      <w:r>
        <w:rPr>
          <w:rFonts w:hint="eastAsia"/>
        </w:rPr>
        <w:t>한 코드를 팀 동료들</w:t>
      </w:r>
      <w:r w:rsidR="00F30807">
        <w:rPr>
          <w:rFonts w:hint="eastAsia"/>
        </w:rPr>
        <w:t>이</w:t>
      </w:r>
      <w:r>
        <w:rPr>
          <w:rFonts w:hint="eastAsia"/>
        </w:rPr>
        <w:t xml:space="preserve"> </w:t>
      </w:r>
      <w:r>
        <w:t xml:space="preserve">pull </w:t>
      </w:r>
      <w:r>
        <w:rPr>
          <w:rFonts w:hint="eastAsia"/>
        </w:rPr>
        <w:t>할 때</w:t>
      </w:r>
      <w:r w:rsidR="00F30807">
        <w:rPr>
          <w:rFonts w:hint="eastAsia"/>
        </w:rPr>
        <w:t>,</w:t>
      </w:r>
      <w:r>
        <w:rPr>
          <w:rFonts w:hint="eastAsia"/>
        </w:rPr>
        <w:t xml:space="preserve"> </w:t>
      </w:r>
      <w:r>
        <w:t>merge conflict</w:t>
      </w:r>
      <w:r>
        <w:rPr>
          <w:rFonts w:hint="eastAsia"/>
        </w:rPr>
        <w:t>가 발생할 수 있다.</w:t>
      </w:r>
    </w:p>
    <w:p w14:paraId="78278A1D" w14:textId="45D11242" w:rsidR="00B63E29" w:rsidRPr="00F30807" w:rsidRDefault="00B63E29" w:rsidP="00B63E29"/>
    <w:p w14:paraId="00B64AD1" w14:textId="230EDF1A" w:rsidR="00B63E29" w:rsidRDefault="00B63E29" w:rsidP="00B63E29">
      <w:r>
        <w:rPr>
          <w:rFonts w:hint="eastAsia"/>
        </w:rPr>
        <w:t xml:space="preserve">아주 오래간만에 </w:t>
      </w:r>
      <w:r>
        <w:t xml:space="preserve">push </w:t>
      </w:r>
      <w:r>
        <w:rPr>
          <w:rFonts w:hint="eastAsia"/>
        </w:rPr>
        <w:t>하는 것이라면,</w:t>
      </w:r>
    </w:p>
    <w:p w14:paraId="3DC77D51" w14:textId="5364DFFC" w:rsidR="00B63E29" w:rsidRDefault="00B63E29" w:rsidP="00CD09C0">
      <w:r>
        <w:rPr>
          <w:rFonts w:hint="eastAsia"/>
        </w:rPr>
        <w:t>그래서 여기저기 잔뜩 수정한 다음 push</w:t>
      </w:r>
      <w:r>
        <w:t xml:space="preserve"> </w:t>
      </w:r>
      <w:r>
        <w:rPr>
          <w:rFonts w:hint="eastAsia"/>
        </w:rPr>
        <w:t>하는 것이라면,</w:t>
      </w:r>
    </w:p>
    <w:p w14:paraId="5FF1979E" w14:textId="41707B8C" w:rsidR="00B63E29" w:rsidRDefault="00B63E29" w:rsidP="00CD09C0">
      <w:r>
        <w:t>merge conflict</w:t>
      </w:r>
      <w:r>
        <w:rPr>
          <w:rFonts w:hint="eastAsia"/>
        </w:rPr>
        <w:t>가 발생할 확률이 높다.</w:t>
      </w:r>
    </w:p>
    <w:p w14:paraId="13408C65" w14:textId="759AF587" w:rsidR="00B63E29" w:rsidRDefault="00B63E29" w:rsidP="00CD09C0"/>
    <w:p w14:paraId="54CA217F" w14:textId="3C705BE3" w:rsidR="00B63E29" w:rsidRDefault="00B63E29" w:rsidP="00CD09C0">
      <w:r>
        <w:t xml:space="preserve">merge conflict </w:t>
      </w:r>
      <w:r>
        <w:rPr>
          <w:rFonts w:hint="eastAsia"/>
        </w:rPr>
        <w:t>해결이 성가시기 때문에,</w:t>
      </w:r>
    </w:p>
    <w:p w14:paraId="3D81EBBB" w14:textId="64F8CF10" w:rsidR="00B63E29" w:rsidRDefault="00B63E29" w:rsidP="00CD09C0">
      <w:r>
        <w:rPr>
          <w:rFonts w:hint="eastAsia"/>
        </w:rPr>
        <w:t xml:space="preserve">가급적 자주 </w:t>
      </w:r>
      <w:r>
        <w:t xml:space="preserve">push </w:t>
      </w:r>
      <w:r>
        <w:rPr>
          <w:rFonts w:hint="eastAsia"/>
        </w:rPr>
        <w:t>하는 것이 바람직하다.</w:t>
      </w:r>
    </w:p>
    <w:p w14:paraId="382C9006" w14:textId="58CA8D5D" w:rsidR="00B63E29" w:rsidRDefault="00B63E29" w:rsidP="00CD09C0"/>
    <w:p w14:paraId="42D3A1DD" w14:textId="6C93C202" w:rsidR="00B63E29" w:rsidRDefault="00B63E29" w:rsidP="00B63E29">
      <w:r>
        <w:rPr>
          <w:rFonts w:hint="eastAsia"/>
        </w:rPr>
        <w:t xml:space="preserve">너무 큰 기능을 오래 동안 구현하고, 마지막에 한 번 </w:t>
      </w:r>
      <w:r>
        <w:t xml:space="preserve">push </w:t>
      </w:r>
      <w:r>
        <w:rPr>
          <w:rFonts w:hint="eastAsia"/>
        </w:rPr>
        <w:t>하는 것은 바람직하지 않다.</w:t>
      </w:r>
    </w:p>
    <w:p w14:paraId="0F12047B" w14:textId="77777777" w:rsidR="00F30807" w:rsidRDefault="00F30807" w:rsidP="00CD09C0"/>
    <w:p w14:paraId="30E6F953" w14:textId="77777777" w:rsidR="00F30807" w:rsidRDefault="00B63E29" w:rsidP="00CD09C0">
      <w:r>
        <w:rPr>
          <w:rFonts w:hint="eastAsia"/>
        </w:rPr>
        <w:t>큰 기능</w:t>
      </w:r>
      <w:r w:rsidR="00F30807">
        <w:rPr>
          <w:rFonts w:hint="eastAsia"/>
        </w:rPr>
        <w:t xml:space="preserve"> 하나를,</w:t>
      </w:r>
      <w:r>
        <w:rPr>
          <w:rFonts w:hint="eastAsia"/>
        </w:rPr>
        <w:t xml:space="preserve"> </w:t>
      </w:r>
    </w:p>
    <w:p w14:paraId="5F61BDF8" w14:textId="5EC7C53F" w:rsidR="00F30807" w:rsidRDefault="00F30807" w:rsidP="00CD09C0">
      <w:r>
        <w:t>3~4</w:t>
      </w:r>
      <w:r>
        <w:rPr>
          <w:rFonts w:hint="eastAsia"/>
        </w:rPr>
        <w:t xml:space="preserve">일 정도면 구현할 수 있는 작은 기능들로 </w:t>
      </w:r>
      <w:r w:rsidR="00B63E29">
        <w:rPr>
          <w:rFonts w:hint="eastAsia"/>
        </w:rPr>
        <w:t>나누</w:t>
      </w:r>
      <w:r>
        <w:rPr>
          <w:rFonts w:hint="eastAsia"/>
        </w:rPr>
        <w:t>고</w:t>
      </w:r>
      <w:r w:rsidR="00B63E29">
        <w:rPr>
          <w:rFonts w:hint="eastAsia"/>
        </w:rPr>
        <w:t xml:space="preserve">, </w:t>
      </w:r>
    </w:p>
    <w:p w14:paraId="4C76003E" w14:textId="7721BF1D" w:rsidR="00B63E29" w:rsidRDefault="00F30807" w:rsidP="00CD09C0">
      <w:r>
        <w:rPr>
          <w:rFonts w:hint="eastAsia"/>
        </w:rPr>
        <w:t xml:space="preserve">그렇게 나뉜 </w:t>
      </w:r>
      <w:r w:rsidR="00B63E29">
        <w:rPr>
          <w:rFonts w:hint="eastAsia"/>
        </w:rPr>
        <w:t>작은 기능</w:t>
      </w:r>
      <w:r>
        <w:rPr>
          <w:rFonts w:hint="eastAsia"/>
        </w:rPr>
        <w:t xml:space="preserve"> 하나의 구현을 </w:t>
      </w:r>
      <w:r w:rsidR="00B63E29">
        <w:rPr>
          <w:rFonts w:hint="eastAsia"/>
        </w:rPr>
        <w:t>3</w:t>
      </w:r>
      <w:r w:rsidR="00B63E29">
        <w:t>~4</w:t>
      </w:r>
      <w:r w:rsidR="00B63E29">
        <w:rPr>
          <w:rFonts w:hint="eastAsia"/>
        </w:rPr>
        <w:t xml:space="preserve">일 동안 </w:t>
      </w:r>
      <w:r>
        <w:rPr>
          <w:rFonts w:hint="eastAsia"/>
        </w:rPr>
        <w:t>완료하고</w:t>
      </w:r>
      <w:r w:rsidR="00B63E29">
        <w:t xml:space="preserve">, </w:t>
      </w:r>
    </w:p>
    <w:p w14:paraId="5CD3BC81" w14:textId="77777777" w:rsidR="00F30807" w:rsidRDefault="00B63E29" w:rsidP="00CD09C0">
      <w:r>
        <w:rPr>
          <w:rFonts w:hint="eastAsia"/>
        </w:rPr>
        <w:t xml:space="preserve">잘 실행되는 것을 확인하고, </w:t>
      </w:r>
    </w:p>
    <w:p w14:paraId="580FD0EC" w14:textId="0908C75D" w:rsidR="00B63E29" w:rsidRDefault="00B63E29" w:rsidP="00CD09C0">
      <w:r>
        <w:t xml:space="preserve">push </w:t>
      </w:r>
      <w:r w:rsidR="00F30807">
        <w:rPr>
          <w:rFonts w:hint="eastAsia"/>
        </w:rPr>
        <w:t>한다.</w:t>
      </w:r>
    </w:p>
    <w:p w14:paraId="0A5AFB5A" w14:textId="2434EB62" w:rsidR="00B63E29" w:rsidRDefault="00B63E29" w:rsidP="00CD09C0"/>
    <w:p w14:paraId="6E77E4D7" w14:textId="77777777" w:rsidR="00B63E29" w:rsidRDefault="00B63E29" w:rsidP="00CD09C0"/>
    <w:p w14:paraId="2ACA63B4" w14:textId="6F2CEC56" w:rsidR="00B63E29" w:rsidRDefault="00B63E29" w:rsidP="00B63E29">
      <w:pPr>
        <w:pStyle w:val="Heading2"/>
      </w:pPr>
      <w:bookmarkStart w:id="35" w:name="_Toc523155636"/>
      <w:r>
        <w:rPr>
          <w:rFonts w:hint="eastAsia"/>
        </w:rPr>
        <w:t xml:space="preserve">가급적 자주 </w:t>
      </w:r>
      <w:r>
        <w:t>pull</w:t>
      </w:r>
      <w:bookmarkEnd w:id="35"/>
    </w:p>
    <w:p w14:paraId="6B9D5DB7" w14:textId="1893DFFB" w:rsidR="00B63E29" w:rsidRDefault="00B63E29" w:rsidP="00CD09C0">
      <w:r>
        <w:rPr>
          <w:rFonts w:hint="eastAsia"/>
        </w:rPr>
        <w:t xml:space="preserve">팀 동료가 </w:t>
      </w:r>
      <w:r>
        <w:t xml:space="preserve">push </w:t>
      </w:r>
      <w:r>
        <w:rPr>
          <w:rFonts w:hint="eastAsia"/>
        </w:rPr>
        <w:t xml:space="preserve">했다면, </w:t>
      </w:r>
    </w:p>
    <w:p w14:paraId="7C045382" w14:textId="4C587F0E" w:rsidR="00B63E29" w:rsidRDefault="00F30807" w:rsidP="00CD09C0">
      <w:r>
        <w:rPr>
          <w:rFonts w:hint="eastAsia"/>
        </w:rPr>
        <w:t xml:space="preserve">가급적 빨리 </w:t>
      </w:r>
      <w:r w:rsidR="00B63E29">
        <w:rPr>
          <w:rFonts w:hint="eastAsia"/>
        </w:rPr>
        <w:t xml:space="preserve">내 </w:t>
      </w:r>
      <w:r w:rsidR="00B63E29">
        <w:t>PC</w:t>
      </w:r>
      <w:r w:rsidR="00B63E29">
        <w:rPr>
          <w:rFonts w:hint="eastAsia"/>
        </w:rPr>
        <w:t xml:space="preserve">에 </w:t>
      </w:r>
      <w:r w:rsidR="00B63E29">
        <w:t xml:space="preserve">pull </w:t>
      </w:r>
      <w:r w:rsidR="00B63E29">
        <w:rPr>
          <w:rFonts w:hint="eastAsia"/>
        </w:rPr>
        <w:t>해서</w:t>
      </w:r>
      <w:r>
        <w:rPr>
          <w:rFonts w:hint="eastAsia"/>
        </w:rPr>
        <w:t>,</w:t>
      </w:r>
      <w:r w:rsidR="00B63E29">
        <w:rPr>
          <w:rFonts w:hint="eastAsia"/>
        </w:rPr>
        <w:t xml:space="preserve"> 내가 수정한 코드와 </w:t>
      </w:r>
      <w:r w:rsidR="00B63E29">
        <w:t>merge</w:t>
      </w:r>
      <w:r w:rsidR="00B63E29">
        <w:rPr>
          <w:rFonts w:hint="eastAsia"/>
        </w:rPr>
        <w:t>하는 것이 좋다.</w:t>
      </w:r>
    </w:p>
    <w:p w14:paraId="67EA1969" w14:textId="09DF51AC" w:rsidR="00B63E29" w:rsidRPr="00F30807" w:rsidRDefault="00B63E29" w:rsidP="00CD09C0"/>
    <w:p w14:paraId="574CE636" w14:textId="3D14447E" w:rsidR="00B63E29" w:rsidRDefault="00B63E29" w:rsidP="00CD09C0">
      <w:r>
        <w:rPr>
          <w:rFonts w:hint="eastAsia"/>
        </w:rPr>
        <w:t xml:space="preserve">미루다가 나중에 한 번에 몰아서 </w:t>
      </w:r>
      <w:r>
        <w:t>pull</w:t>
      </w:r>
      <w:r>
        <w:rPr>
          <w:rFonts w:hint="eastAsia"/>
        </w:rPr>
        <w:t xml:space="preserve">을 하면 </w:t>
      </w:r>
    </w:p>
    <w:p w14:paraId="1E2C4034" w14:textId="4C5C99C6" w:rsidR="00B63E29" w:rsidRDefault="00B63E29" w:rsidP="00B63E29">
      <w:r>
        <w:t>merge conflict</w:t>
      </w:r>
      <w:r>
        <w:rPr>
          <w:rFonts w:hint="eastAsia"/>
        </w:rPr>
        <w:t>가 발생할 확률이 높기 때문이다.</w:t>
      </w:r>
    </w:p>
    <w:p w14:paraId="178411B5" w14:textId="2D75866D" w:rsidR="00B63E29" w:rsidRDefault="00B63E29" w:rsidP="00B63E29"/>
    <w:p w14:paraId="10B2CA8F" w14:textId="361183F3" w:rsidR="007A3426" w:rsidRDefault="007A3426" w:rsidP="00B63E29"/>
    <w:p w14:paraId="58FFDD5D" w14:textId="6ADC1BB0" w:rsidR="007A3426" w:rsidRDefault="007A3426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5B075958" w14:textId="77777777" w:rsidR="007A3426" w:rsidRPr="007A3426" w:rsidRDefault="007A3426" w:rsidP="007A3426">
      <w:pPr>
        <w:pStyle w:val="Heading1"/>
      </w:pPr>
      <w:bookmarkStart w:id="36" w:name="_Toc523155637"/>
      <w:r w:rsidRPr="007A3426">
        <w:lastRenderedPageBreak/>
        <w:t>eclipse</w:t>
      </w:r>
      <w:r w:rsidRPr="007A3426">
        <w:rPr>
          <w:rFonts w:hint="eastAsia"/>
        </w:rPr>
        <w:t>에서 git 아이콘</w:t>
      </w:r>
      <w:bookmarkEnd w:id="36"/>
    </w:p>
    <w:p w14:paraId="43FB6121" w14:textId="77777777" w:rsidR="007A3426" w:rsidRDefault="007A3426" w:rsidP="007A3426"/>
    <w:p w14:paraId="1DCA18DD" w14:textId="77777777" w:rsidR="007A3426" w:rsidRDefault="007A3426" w:rsidP="007A3426">
      <w:pPr>
        <w:pStyle w:val="Heading2"/>
        <w:jc w:val="both"/>
      </w:pPr>
      <w:bookmarkStart w:id="37" w:name="_Toc523155638"/>
      <w:r>
        <w:rPr>
          <w:rFonts w:hint="eastAsia"/>
        </w:rPr>
        <w:t>commit 전과 후 아이콘 차이</w:t>
      </w:r>
      <w:bookmarkEnd w:id="3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84"/>
        <w:gridCol w:w="5184"/>
      </w:tblGrid>
      <w:tr w:rsidR="007A3426" w14:paraId="016D7793" w14:textId="77777777" w:rsidTr="0030791B">
        <w:trPr>
          <w:trHeight w:val="425"/>
        </w:trPr>
        <w:tc>
          <w:tcPr>
            <w:tcW w:w="5184" w:type="dxa"/>
          </w:tcPr>
          <w:p w14:paraId="6D28A302" w14:textId="77777777" w:rsidR="007A3426" w:rsidRDefault="007A3426" w:rsidP="0030791B">
            <w:pPr>
              <w:pStyle w:val="Heading3"/>
              <w:outlineLvl w:val="2"/>
            </w:pPr>
            <w:r>
              <w:rPr>
                <w:rFonts w:hint="eastAsia"/>
              </w:rPr>
              <w:t>commit</w:t>
            </w:r>
            <w:r>
              <w:t xml:space="preserve"> </w:t>
            </w:r>
            <w:r>
              <w:rPr>
                <w:rFonts w:hint="eastAsia"/>
              </w:rPr>
              <w:t>전</w:t>
            </w:r>
          </w:p>
          <w:p w14:paraId="4B0283EE" w14:textId="77777777" w:rsidR="007A3426" w:rsidRDefault="007A3426" w:rsidP="0030791B">
            <w:pPr>
              <w:pStyle w:val="Heading3"/>
              <w:outlineLvl w:val="2"/>
            </w:pPr>
          </w:p>
          <w:p w14:paraId="3A8C1335" w14:textId="77777777" w:rsidR="007A3426" w:rsidRDefault="007A3426" w:rsidP="0030791B">
            <w:pPr>
              <w:pStyle w:val="Heading3"/>
              <w:outlineLvl w:val="2"/>
            </w:pPr>
            <w:r>
              <w:rPr>
                <w:noProof/>
              </w:rPr>
              <w:drawing>
                <wp:inline distT="0" distB="0" distL="0" distR="0" wp14:anchorId="41CFC676" wp14:editId="5AFD732F">
                  <wp:extent cx="2161540" cy="4857115"/>
                  <wp:effectExtent l="0" t="0" r="0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1540" cy="4857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C9B89D" w14:textId="77777777" w:rsidR="007A3426" w:rsidRDefault="007A3426" w:rsidP="0030791B">
            <w:pPr>
              <w:pStyle w:val="Heading3"/>
              <w:outlineLvl w:val="2"/>
            </w:pPr>
          </w:p>
          <w:p w14:paraId="17BC2924" w14:textId="77777777" w:rsidR="007A3426" w:rsidRDefault="007A3426" w:rsidP="0030791B">
            <w:pPr>
              <w:pStyle w:val="Heading3"/>
              <w:outlineLvl w:val="2"/>
            </w:pPr>
            <w:r>
              <w:rPr>
                <w:rFonts w:hint="eastAsia"/>
              </w:rPr>
              <w:t>수정된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옆에</w:t>
            </w:r>
            <w:r>
              <w:rPr>
                <w:rFonts w:hint="eastAsia"/>
              </w:rPr>
              <w:t xml:space="preserve"> &gt; </w:t>
            </w:r>
            <w:r>
              <w:rPr>
                <w:rFonts w:hint="eastAsia"/>
              </w:rPr>
              <w:t>표시</w:t>
            </w:r>
            <w:r>
              <w:rPr>
                <w:rFonts w:hint="eastAsia"/>
              </w:rPr>
              <w:t>.</w:t>
            </w:r>
          </w:p>
          <w:p w14:paraId="28831635" w14:textId="77777777" w:rsidR="007A3426" w:rsidRDefault="007A3426" w:rsidP="0030791B">
            <w:pPr>
              <w:pStyle w:val="Heading3"/>
              <w:outlineLvl w:val="2"/>
            </w:pPr>
            <w:r>
              <w:rPr>
                <w:rFonts w:hint="eastAsia"/>
              </w:rPr>
              <w:t>아직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서버에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파일에는</w:t>
            </w:r>
            <w:r>
              <w:rPr>
                <w:rFonts w:hint="eastAsia"/>
              </w:rPr>
              <w:t xml:space="preserve"> </w:t>
            </w:r>
          </w:p>
          <w:p w14:paraId="47F7B7B6" w14:textId="77777777" w:rsidR="007A3426" w:rsidRDefault="007A3426" w:rsidP="0030791B">
            <w:pPr>
              <w:pStyle w:val="Heading3"/>
              <w:outlineLvl w:val="2"/>
            </w:pPr>
            <w:r>
              <w:t xml:space="preserve">? </w:t>
            </w:r>
            <w:r>
              <w:rPr>
                <w:rFonts w:hint="eastAsia"/>
              </w:rPr>
              <w:t>표시</w:t>
            </w:r>
            <w:r>
              <w:rPr>
                <w:rFonts w:hint="eastAsia"/>
              </w:rPr>
              <w:t>.</w:t>
            </w:r>
          </w:p>
          <w:p w14:paraId="054F8D66" w14:textId="77777777" w:rsidR="007A3426" w:rsidRPr="00E821A7" w:rsidRDefault="007A3426" w:rsidP="0030791B">
            <w:pPr>
              <w:pStyle w:val="Heading3"/>
              <w:outlineLvl w:val="2"/>
            </w:pPr>
          </w:p>
        </w:tc>
        <w:tc>
          <w:tcPr>
            <w:tcW w:w="5184" w:type="dxa"/>
          </w:tcPr>
          <w:p w14:paraId="57F03215" w14:textId="77777777" w:rsidR="007A3426" w:rsidRDefault="007A3426" w:rsidP="0030791B">
            <w:pPr>
              <w:pStyle w:val="Heading3"/>
              <w:outlineLvl w:val="2"/>
            </w:pPr>
            <w:r>
              <w:rPr>
                <w:rFonts w:hint="eastAsia"/>
              </w:rPr>
              <w:t>commit</w:t>
            </w:r>
            <w:r>
              <w:t xml:space="preserve"> </w:t>
            </w:r>
            <w:r>
              <w:rPr>
                <w:rFonts w:hint="eastAsia"/>
              </w:rPr>
              <w:t>후</w:t>
            </w:r>
          </w:p>
          <w:p w14:paraId="34BE3A07" w14:textId="77777777" w:rsidR="007A3426" w:rsidRDefault="007A3426" w:rsidP="0030791B">
            <w:pPr>
              <w:pStyle w:val="Heading3"/>
              <w:outlineLvl w:val="2"/>
            </w:pPr>
          </w:p>
          <w:p w14:paraId="00C4F5B0" w14:textId="77777777" w:rsidR="007A3426" w:rsidRDefault="007A3426" w:rsidP="0030791B">
            <w:pPr>
              <w:pStyle w:val="Heading3"/>
              <w:outlineLvl w:val="2"/>
            </w:pPr>
            <w:r>
              <w:rPr>
                <w:noProof/>
              </w:rPr>
              <w:drawing>
                <wp:inline distT="0" distB="0" distL="0" distR="0" wp14:anchorId="4838B581" wp14:editId="4297F120">
                  <wp:extent cx="2209800" cy="503872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503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121DEE" w14:textId="77777777" w:rsidR="007A3426" w:rsidRDefault="007A3426" w:rsidP="0030791B">
            <w:pPr>
              <w:pStyle w:val="Heading3"/>
              <w:outlineLvl w:val="2"/>
            </w:pPr>
          </w:p>
          <w:p w14:paraId="151307C2" w14:textId="77777777" w:rsidR="007A3426" w:rsidRDefault="007A3426" w:rsidP="0030791B">
            <w:pPr>
              <w:pStyle w:val="Heading3"/>
              <w:outlineLvl w:val="2"/>
            </w:pPr>
            <w:r>
              <w:t>commit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아이콘이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변경됨</w:t>
            </w:r>
            <w:r>
              <w:rPr>
                <w:rFonts w:hint="eastAsia"/>
              </w:rPr>
              <w:t>.</w:t>
            </w:r>
          </w:p>
          <w:p w14:paraId="161D69B8" w14:textId="77777777" w:rsidR="007A3426" w:rsidRPr="00E821A7" w:rsidRDefault="007A3426" w:rsidP="0030791B">
            <w:pPr>
              <w:pStyle w:val="Heading3"/>
              <w:outlineLvl w:val="2"/>
            </w:pPr>
          </w:p>
        </w:tc>
      </w:tr>
    </w:tbl>
    <w:p w14:paraId="5F90F551" w14:textId="77777777" w:rsidR="007A3426" w:rsidRDefault="007A3426" w:rsidP="007A3426"/>
    <w:p w14:paraId="571FFB61" w14:textId="77777777" w:rsidR="007A3426" w:rsidRDefault="007A3426" w:rsidP="007A3426"/>
    <w:p w14:paraId="00FBA8DC" w14:textId="77777777" w:rsidR="007A3426" w:rsidRDefault="007A3426" w:rsidP="007A3426"/>
    <w:p w14:paraId="5189B39F" w14:textId="77777777" w:rsidR="007A3426" w:rsidRDefault="007A3426" w:rsidP="007A3426"/>
    <w:p w14:paraId="2ABCC157" w14:textId="77777777" w:rsidR="007A3426" w:rsidRDefault="007A3426" w:rsidP="007A3426"/>
    <w:p w14:paraId="2651FF19" w14:textId="77777777" w:rsidR="007A3426" w:rsidRDefault="007A3426" w:rsidP="007A3426"/>
    <w:p w14:paraId="32B4296A" w14:textId="77777777" w:rsidR="007A3426" w:rsidRDefault="007A3426" w:rsidP="007A3426"/>
    <w:p w14:paraId="44A59E5A" w14:textId="77777777" w:rsidR="007A3426" w:rsidRDefault="007A3426" w:rsidP="007A3426"/>
    <w:p w14:paraId="20B8AA2E" w14:textId="77777777" w:rsidR="007A3426" w:rsidRDefault="007A3426" w:rsidP="007A3426"/>
    <w:p w14:paraId="67656520" w14:textId="77777777" w:rsidR="007A3426" w:rsidRDefault="007A3426" w:rsidP="007A3426"/>
    <w:p w14:paraId="37E5623B" w14:textId="77777777" w:rsidR="007A3426" w:rsidRDefault="007A3426" w:rsidP="007A3426"/>
    <w:p w14:paraId="75F63098" w14:textId="77777777" w:rsidR="007A3426" w:rsidRDefault="007A3426" w:rsidP="007A3426"/>
    <w:p w14:paraId="00B33C25" w14:textId="77777777" w:rsidR="007A3426" w:rsidRDefault="007A3426" w:rsidP="007A3426"/>
    <w:p w14:paraId="771713E8" w14:textId="77777777" w:rsidR="007A3426" w:rsidRDefault="007A3426" w:rsidP="007A3426"/>
    <w:p w14:paraId="4B639B86" w14:textId="77777777" w:rsidR="007A3426" w:rsidRDefault="007A3426" w:rsidP="007A3426">
      <w:pPr>
        <w:pStyle w:val="Heading2"/>
        <w:jc w:val="both"/>
      </w:pPr>
      <w:bookmarkStart w:id="38" w:name="_Toc523155639"/>
      <w:r>
        <w:rPr>
          <w:rFonts w:hint="eastAsia"/>
        </w:rPr>
        <w:lastRenderedPageBreak/>
        <w:t>Assume Unchanged</w:t>
      </w:r>
      <w:bookmarkEnd w:id="38"/>
    </w:p>
    <w:p w14:paraId="47524CCE" w14:textId="77777777" w:rsidR="007A3426" w:rsidRDefault="007A3426" w:rsidP="007A342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A3426" w14:paraId="108FE60D" w14:textId="77777777" w:rsidTr="0030791B">
        <w:tc>
          <w:tcPr>
            <w:tcW w:w="10456" w:type="dxa"/>
          </w:tcPr>
          <w:p w14:paraId="3B594E9B" w14:textId="77777777" w:rsidR="007A3426" w:rsidRDefault="007A3426" w:rsidP="0030791B">
            <w:r>
              <w:rPr>
                <w:rFonts w:hint="eastAsia"/>
              </w:rPr>
              <w:t>.settings/</w:t>
            </w:r>
          </w:p>
          <w:p w14:paraId="6C296CFE" w14:textId="77777777" w:rsidR="007A3426" w:rsidRDefault="007A3426" w:rsidP="0030791B">
            <w:r>
              <w:t>.classpath</w:t>
            </w:r>
          </w:p>
          <w:p w14:paraId="0C474091" w14:textId="77777777" w:rsidR="007A3426" w:rsidRDefault="007A3426" w:rsidP="0030791B">
            <w:r>
              <w:t xml:space="preserve">.project </w:t>
            </w:r>
          </w:p>
          <w:p w14:paraId="2484AA8F" w14:textId="77777777" w:rsidR="007A3426" w:rsidRDefault="007A3426" w:rsidP="0030791B"/>
        </w:tc>
      </w:tr>
    </w:tbl>
    <w:p w14:paraId="7B7939BD" w14:textId="77777777" w:rsidR="007A3426" w:rsidRDefault="007A3426" w:rsidP="007A3426"/>
    <w:p w14:paraId="74A910A0" w14:textId="77777777" w:rsidR="007A3426" w:rsidRDefault="007A3426" w:rsidP="007A3426">
      <w:r>
        <w:rPr>
          <w:rFonts w:hint="eastAsia"/>
        </w:rPr>
        <w:t>위 파일들을 프로젝트 설정 파일이다.</w:t>
      </w:r>
    </w:p>
    <w:p w14:paraId="14EFCBD4" w14:textId="77777777" w:rsidR="007A3426" w:rsidRDefault="007A3426" w:rsidP="007A3426">
      <w:r>
        <w:rPr>
          <w:rFonts w:hint="eastAsia"/>
        </w:rPr>
        <w:t xml:space="preserve">프로젝트 설정 파일은 서버에 </w:t>
      </w:r>
      <w:r>
        <w:t xml:space="preserve">commit, push </w:t>
      </w:r>
      <w:r>
        <w:rPr>
          <w:rFonts w:hint="eastAsia"/>
        </w:rPr>
        <w:t>하지 않는 것이 좋다.</w:t>
      </w:r>
    </w:p>
    <w:p w14:paraId="4E6B47AD" w14:textId="77777777" w:rsidR="007A3426" w:rsidRPr="00150715" w:rsidRDefault="007A3426" w:rsidP="007A3426"/>
    <w:p w14:paraId="04A99284" w14:textId="77777777" w:rsidR="007A3426" w:rsidRDefault="007A3426" w:rsidP="007A3426">
      <w:r>
        <w:rPr>
          <w:rFonts w:hint="eastAsia"/>
        </w:rPr>
        <w:t>위 파일들을 선택하고</w:t>
      </w:r>
    </w:p>
    <w:p w14:paraId="78667D2F" w14:textId="77777777" w:rsidR="007A3426" w:rsidRDefault="007A3426" w:rsidP="007A3426">
      <w:r>
        <w:rPr>
          <w:rFonts w:hint="eastAsia"/>
        </w:rPr>
        <w:t>Team - Advanced - Assume Unchanged</w:t>
      </w:r>
      <w:r>
        <w:t xml:space="preserve"> </w:t>
      </w:r>
      <w:r>
        <w:rPr>
          <w:rFonts w:hint="eastAsia"/>
        </w:rPr>
        <w:t>메뉴를 클릭하면</w:t>
      </w:r>
    </w:p>
    <w:p w14:paraId="0EDD6CDD" w14:textId="77777777" w:rsidR="007A3426" w:rsidRDefault="007A3426" w:rsidP="007A3426">
      <w:r>
        <w:rPr>
          <w:rFonts w:hint="eastAsia"/>
        </w:rPr>
        <w:t>위 그림과 같이 아이콘이 변한다.</w:t>
      </w:r>
    </w:p>
    <w:p w14:paraId="5FA60644" w14:textId="77777777" w:rsidR="007A3426" w:rsidRDefault="007A3426" w:rsidP="007A3426"/>
    <w:p w14:paraId="7F4B5071" w14:textId="77777777" w:rsidR="007A3426" w:rsidRDefault="007A3426" w:rsidP="007A3426">
      <w:r>
        <w:rPr>
          <w:rFonts w:hint="eastAsia"/>
          <w:noProof/>
        </w:rPr>
        <w:drawing>
          <wp:inline distT="0" distB="0" distL="0" distR="0" wp14:anchorId="5A0A3B9B" wp14:editId="559D8120">
            <wp:extent cx="2288540" cy="1437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540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9F4EB" w14:textId="77777777" w:rsidR="007A3426" w:rsidRDefault="007A3426" w:rsidP="007A3426"/>
    <w:p w14:paraId="21158436" w14:textId="77777777" w:rsidR="007A3426" w:rsidRDefault="007A3426" w:rsidP="007A3426">
      <w:r>
        <w:rPr>
          <w:rFonts w:hint="eastAsia"/>
        </w:rPr>
        <w:t xml:space="preserve">이렇게 하면 이 파일들은 서버에 </w:t>
      </w:r>
      <w:r>
        <w:t xml:space="preserve">commit, push </w:t>
      </w:r>
      <w:r>
        <w:rPr>
          <w:rFonts w:hint="eastAsia"/>
        </w:rPr>
        <w:t>되지 않는다.</w:t>
      </w:r>
    </w:p>
    <w:p w14:paraId="517DBEDE" w14:textId="77777777" w:rsidR="007A3426" w:rsidRDefault="007A3426" w:rsidP="007A3426"/>
    <w:p w14:paraId="60102DC7" w14:textId="77777777" w:rsidR="007A3426" w:rsidRDefault="007A3426" w:rsidP="007A3426"/>
    <w:p w14:paraId="67B9110B" w14:textId="77777777" w:rsidR="007A3426" w:rsidRPr="00F77A23" w:rsidRDefault="007A3426" w:rsidP="007A3426"/>
    <w:p w14:paraId="191F2627" w14:textId="77777777" w:rsidR="007A3426" w:rsidRDefault="007A3426" w:rsidP="00B63E29"/>
    <w:sectPr w:rsidR="007A3426" w:rsidSect="00B12C18">
      <w:footerReference w:type="default" r:id="rId45"/>
      <w:pgSz w:w="11906" w:h="16838"/>
      <w:pgMar w:top="720" w:right="720" w:bottom="720" w:left="720" w:header="340" w:footer="113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F76FDB" w14:textId="77777777" w:rsidR="004701E6" w:rsidRDefault="004701E6" w:rsidP="00B12C18">
      <w:r>
        <w:separator/>
      </w:r>
    </w:p>
  </w:endnote>
  <w:endnote w:type="continuationSeparator" w:id="0">
    <w:p w14:paraId="42769EEB" w14:textId="77777777" w:rsidR="004701E6" w:rsidRDefault="004701E6" w:rsidP="00B12C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9758BE" w14:textId="1BBF7415" w:rsidR="00D77875" w:rsidRPr="00B12C18" w:rsidRDefault="00D77875">
    <w:pPr>
      <w:tabs>
        <w:tab w:val="center" w:pos="4550"/>
        <w:tab w:val="left" w:pos="5818"/>
      </w:tabs>
      <w:ind w:right="260"/>
      <w:jc w:val="right"/>
      <w:rPr>
        <w:color w:val="A6A6A6" w:themeColor="background1" w:themeShade="A6"/>
      </w:rPr>
    </w:pPr>
    <w:r w:rsidRPr="00B12C18">
      <w:rPr>
        <w:color w:val="A6A6A6" w:themeColor="background1" w:themeShade="A6"/>
      </w:rPr>
      <w:fldChar w:fldCharType="begin"/>
    </w:r>
    <w:r w:rsidRPr="00B12C18">
      <w:rPr>
        <w:color w:val="A6A6A6" w:themeColor="background1" w:themeShade="A6"/>
      </w:rPr>
      <w:instrText xml:space="preserve"> PAGE   \* MERGEFORMAT </w:instrText>
    </w:r>
    <w:r w:rsidRPr="00B12C18">
      <w:rPr>
        <w:color w:val="A6A6A6" w:themeColor="background1" w:themeShade="A6"/>
      </w:rPr>
      <w:fldChar w:fldCharType="separate"/>
    </w:r>
    <w:r w:rsidR="003C22FD">
      <w:rPr>
        <w:noProof/>
        <w:color w:val="A6A6A6" w:themeColor="background1" w:themeShade="A6"/>
      </w:rPr>
      <w:t>21</w:t>
    </w:r>
    <w:r w:rsidRPr="00B12C18">
      <w:rPr>
        <w:color w:val="A6A6A6" w:themeColor="background1" w:themeShade="A6"/>
      </w:rPr>
      <w:fldChar w:fldCharType="end"/>
    </w:r>
    <w:r w:rsidRPr="00B12C18">
      <w:rPr>
        <w:color w:val="A6A6A6" w:themeColor="background1" w:themeShade="A6"/>
      </w:rPr>
      <w:t xml:space="preserve"> </w:t>
    </w:r>
    <w:r>
      <w:rPr>
        <w:color w:val="A6A6A6" w:themeColor="background1" w:themeShade="A6"/>
      </w:rPr>
      <w:t>/</w:t>
    </w:r>
    <w:r w:rsidRPr="00B12C18">
      <w:rPr>
        <w:color w:val="A6A6A6" w:themeColor="background1" w:themeShade="A6"/>
      </w:rPr>
      <w:t xml:space="preserve"> </w:t>
    </w:r>
    <w:r w:rsidRPr="00B12C18">
      <w:rPr>
        <w:color w:val="A6A6A6" w:themeColor="background1" w:themeShade="A6"/>
      </w:rPr>
      <w:fldChar w:fldCharType="begin"/>
    </w:r>
    <w:r w:rsidRPr="00B12C18">
      <w:rPr>
        <w:color w:val="A6A6A6" w:themeColor="background1" w:themeShade="A6"/>
      </w:rPr>
      <w:instrText xml:space="preserve"> NUMPAGES  \* Arabic  \* MERGEFORMAT </w:instrText>
    </w:r>
    <w:r w:rsidRPr="00B12C18">
      <w:rPr>
        <w:color w:val="A6A6A6" w:themeColor="background1" w:themeShade="A6"/>
      </w:rPr>
      <w:fldChar w:fldCharType="separate"/>
    </w:r>
    <w:r w:rsidR="003C22FD">
      <w:rPr>
        <w:noProof/>
        <w:color w:val="A6A6A6" w:themeColor="background1" w:themeShade="A6"/>
      </w:rPr>
      <w:t>30</w:t>
    </w:r>
    <w:r w:rsidRPr="00B12C18">
      <w:rPr>
        <w:color w:val="A6A6A6" w:themeColor="background1" w:themeShade="A6"/>
      </w:rPr>
      <w:fldChar w:fldCharType="end"/>
    </w:r>
  </w:p>
  <w:p w14:paraId="4D3443DB" w14:textId="77777777" w:rsidR="00D77875" w:rsidRDefault="00D778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C7DC21" w14:textId="77777777" w:rsidR="004701E6" w:rsidRDefault="004701E6" w:rsidP="00B12C18">
      <w:r>
        <w:separator/>
      </w:r>
    </w:p>
  </w:footnote>
  <w:footnote w:type="continuationSeparator" w:id="0">
    <w:p w14:paraId="10F30FB2" w14:textId="77777777" w:rsidR="004701E6" w:rsidRDefault="004701E6" w:rsidP="00B12C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A1513"/>
    <w:multiLevelType w:val="hybridMultilevel"/>
    <w:tmpl w:val="5900E48E"/>
    <w:lvl w:ilvl="0" w:tplc="A18E2E12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76126C3"/>
    <w:multiLevelType w:val="multilevel"/>
    <w:tmpl w:val="4720E934"/>
    <w:lvl w:ilvl="0">
      <w:start w:val="1"/>
      <w:numFmt w:val="decimal"/>
      <w:pStyle w:val="Heading1"/>
      <w:suff w:val="space"/>
      <w:lvlText w:val="%1."/>
      <w:lvlJc w:val="left"/>
      <w:pPr>
        <w:ind w:left="425" w:hanging="425"/>
      </w:pPr>
      <w:rPr>
        <w:rFonts w:ascii="굴림체" w:eastAsia="굴림체" w:hAnsi="굴림체" w:hint="eastAsia"/>
      </w:rPr>
    </w:lvl>
    <w:lvl w:ilvl="1">
      <w:start w:val="1"/>
      <w:numFmt w:val="decimal"/>
      <w:pStyle w:val="Heading2"/>
      <w:suff w:val="space"/>
      <w:lvlText w:val="%2)"/>
      <w:lvlJc w:val="left"/>
      <w:pPr>
        <w:ind w:left="454" w:hanging="454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34027648"/>
    <w:multiLevelType w:val="multilevel"/>
    <w:tmpl w:val="E984EC32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1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attachedTemplate r:id="rId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2318"/>
    <w:rsid w:val="00030E7C"/>
    <w:rsid w:val="000555AB"/>
    <w:rsid w:val="00062E26"/>
    <w:rsid w:val="000A294D"/>
    <w:rsid w:val="000B0519"/>
    <w:rsid w:val="000F25E2"/>
    <w:rsid w:val="00101977"/>
    <w:rsid w:val="00153362"/>
    <w:rsid w:val="0016117B"/>
    <w:rsid w:val="001662A0"/>
    <w:rsid w:val="002161B8"/>
    <w:rsid w:val="00221E03"/>
    <w:rsid w:val="00252BB5"/>
    <w:rsid w:val="00270A39"/>
    <w:rsid w:val="0027649F"/>
    <w:rsid w:val="002B099B"/>
    <w:rsid w:val="002F238A"/>
    <w:rsid w:val="0031273B"/>
    <w:rsid w:val="00335787"/>
    <w:rsid w:val="00392318"/>
    <w:rsid w:val="003B1093"/>
    <w:rsid w:val="003C0DA0"/>
    <w:rsid w:val="003C22FD"/>
    <w:rsid w:val="00404A29"/>
    <w:rsid w:val="004701E6"/>
    <w:rsid w:val="004A7E37"/>
    <w:rsid w:val="004C5437"/>
    <w:rsid w:val="00530DFE"/>
    <w:rsid w:val="00530E33"/>
    <w:rsid w:val="00553BB0"/>
    <w:rsid w:val="005E343C"/>
    <w:rsid w:val="005F3CAC"/>
    <w:rsid w:val="006439E5"/>
    <w:rsid w:val="006B748B"/>
    <w:rsid w:val="007A3426"/>
    <w:rsid w:val="007A6B11"/>
    <w:rsid w:val="00804A52"/>
    <w:rsid w:val="00864A1F"/>
    <w:rsid w:val="00872339"/>
    <w:rsid w:val="0087240C"/>
    <w:rsid w:val="00900AAE"/>
    <w:rsid w:val="00905752"/>
    <w:rsid w:val="00912255"/>
    <w:rsid w:val="00934C62"/>
    <w:rsid w:val="009879A8"/>
    <w:rsid w:val="009A30A4"/>
    <w:rsid w:val="009B2FAF"/>
    <w:rsid w:val="009B4CCE"/>
    <w:rsid w:val="009B6898"/>
    <w:rsid w:val="00A166C1"/>
    <w:rsid w:val="00A215AC"/>
    <w:rsid w:val="00A22275"/>
    <w:rsid w:val="00A76FE5"/>
    <w:rsid w:val="00AB4A68"/>
    <w:rsid w:val="00B12C18"/>
    <w:rsid w:val="00B16E53"/>
    <w:rsid w:val="00B60762"/>
    <w:rsid w:val="00B63E29"/>
    <w:rsid w:val="00BB674E"/>
    <w:rsid w:val="00BC4474"/>
    <w:rsid w:val="00BD2BE7"/>
    <w:rsid w:val="00C352DD"/>
    <w:rsid w:val="00CA02AE"/>
    <w:rsid w:val="00CC01AF"/>
    <w:rsid w:val="00CD09C0"/>
    <w:rsid w:val="00CD5653"/>
    <w:rsid w:val="00D13D14"/>
    <w:rsid w:val="00D362C8"/>
    <w:rsid w:val="00D44C77"/>
    <w:rsid w:val="00D77875"/>
    <w:rsid w:val="00D86A8C"/>
    <w:rsid w:val="00E1480B"/>
    <w:rsid w:val="00E422CC"/>
    <w:rsid w:val="00E50655"/>
    <w:rsid w:val="00EC1DE4"/>
    <w:rsid w:val="00F30807"/>
    <w:rsid w:val="00F4170B"/>
    <w:rsid w:val="00F579D5"/>
    <w:rsid w:val="00F61E2B"/>
    <w:rsid w:val="00F64207"/>
    <w:rsid w:val="00FA2C60"/>
    <w:rsid w:val="00FB2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DF8706"/>
  <w15:chartTrackingRefBased/>
  <w15:docId w15:val="{5D134254-C4CF-4DC8-A559-5F6781FD9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B22DE"/>
    <w:pPr>
      <w:widowControl w:val="0"/>
      <w:wordWrap w:val="0"/>
      <w:autoSpaceDE w:val="0"/>
      <w:autoSpaceDN w:val="0"/>
      <w:spacing w:after="0" w:line="240" w:lineRule="auto"/>
      <w:jc w:val="left"/>
    </w:pPr>
    <w:rPr>
      <w:rFonts w:ascii="굴림체" w:eastAsia="굴림체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30A4"/>
    <w:pPr>
      <w:keepNext/>
      <w:numPr>
        <w:numId w:val="5"/>
      </w:numPr>
      <w:outlineLvl w:val="0"/>
    </w:pPr>
    <w:rPr>
      <w:rFonts w:ascii="굴림" w:eastAsia="굴림" w:hAnsiTheme="majorHAnsi" w:cstheme="majorBidi"/>
      <w:b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30A4"/>
    <w:pPr>
      <w:keepNext/>
      <w:numPr>
        <w:ilvl w:val="1"/>
        <w:numId w:val="1"/>
      </w:numPr>
      <w:outlineLvl w:val="1"/>
    </w:pPr>
    <w:rPr>
      <w:rFonts w:ascii="굴림" w:eastAsia="굴림" w:hAnsiTheme="majorHAnsi" w:cstheme="majorBidi"/>
      <w:b/>
      <w:sz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A30A4"/>
    <w:pPr>
      <w:keepNext/>
      <w:outlineLvl w:val="2"/>
    </w:pPr>
    <w:rPr>
      <w:rFonts w:asciiTheme="majorHAnsi" w:eastAsia="돋움" w:hAnsiTheme="majorHAnsi" w:cstheme="majorBidi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30A4"/>
    <w:rPr>
      <w:rFonts w:ascii="굴림" w:eastAsia="굴림" w:hAnsiTheme="majorHAnsi" w:cstheme="majorBidi"/>
      <w:b/>
      <w:sz w:val="4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A30A4"/>
    <w:rPr>
      <w:rFonts w:ascii="굴림" w:eastAsia="굴림" w:hAnsiTheme="majorHAnsi" w:cstheme="majorBidi"/>
      <w:b/>
      <w:sz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A30A4"/>
    <w:rPr>
      <w:rFonts w:asciiTheme="majorHAnsi" w:eastAsia="돋움" w:hAnsiTheme="majorHAnsi" w:cstheme="majorBidi"/>
      <w:b/>
      <w:sz w:val="24"/>
    </w:rPr>
  </w:style>
  <w:style w:type="paragraph" w:customStyle="1" w:styleId="a">
    <w:name w:val="소스코드표"/>
    <w:basedOn w:val="Normal"/>
    <w:link w:val="Char"/>
    <w:qFormat/>
    <w:rsid w:val="0090575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djustRightInd w:val="0"/>
      <w:snapToGrid w:val="0"/>
      <w:spacing w:line="220" w:lineRule="exact"/>
    </w:pPr>
  </w:style>
  <w:style w:type="paragraph" w:customStyle="1" w:styleId="a0">
    <w:name w:val="소스코드"/>
    <w:basedOn w:val="Normal"/>
    <w:link w:val="Char0"/>
    <w:qFormat/>
    <w:rsid w:val="00905752"/>
    <w:pPr>
      <w:adjustRightInd w:val="0"/>
      <w:snapToGrid w:val="0"/>
      <w:spacing w:line="220" w:lineRule="exact"/>
    </w:pPr>
  </w:style>
  <w:style w:type="character" w:customStyle="1" w:styleId="Char">
    <w:name w:val="소스코드표 Char"/>
    <w:basedOn w:val="DefaultParagraphFont"/>
    <w:link w:val="a"/>
    <w:rsid w:val="00905752"/>
    <w:rPr>
      <w:rFonts w:ascii="굴림체" w:eastAsia="굴림체"/>
    </w:rPr>
  </w:style>
  <w:style w:type="paragraph" w:styleId="Header">
    <w:name w:val="header"/>
    <w:basedOn w:val="Normal"/>
    <w:link w:val="HeaderChar"/>
    <w:uiPriority w:val="99"/>
    <w:unhideWhenUsed/>
    <w:rsid w:val="00B12C1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소스코드 Char"/>
    <w:basedOn w:val="DefaultParagraphFont"/>
    <w:link w:val="a0"/>
    <w:rsid w:val="00905752"/>
    <w:rPr>
      <w:rFonts w:ascii="굴림체" w:eastAsia="굴림체"/>
    </w:rPr>
  </w:style>
  <w:style w:type="character" w:customStyle="1" w:styleId="HeaderChar">
    <w:name w:val="Header Char"/>
    <w:basedOn w:val="DefaultParagraphFont"/>
    <w:link w:val="Header"/>
    <w:uiPriority w:val="99"/>
    <w:rsid w:val="00B12C18"/>
    <w:rPr>
      <w:rFonts w:ascii="굴림체" w:eastAsia="굴림체"/>
    </w:rPr>
  </w:style>
  <w:style w:type="paragraph" w:styleId="Footer">
    <w:name w:val="footer"/>
    <w:basedOn w:val="Normal"/>
    <w:link w:val="FooterChar"/>
    <w:uiPriority w:val="99"/>
    <w:unhideWhenUsed/>
    <w:rsid w:val="00B12C18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B12C18"/>
    <w:rPr>
      <w:rFonts w:ascii="굴림체" w:eastAsia="굴림체"/>
    </w:rPr>
  </w:style>
  <w:style w:type="paragraph" w:customStyle="1" w:styleId="1">
    <w:name w:val="목록1"/>
    <w:basedOn w:val="ListParagraph"/>
    <w:link w:val="1Char"/>
    <w:rsid w:val="002F238A"/>
    <w:pPr>
      <w:numPr>
        <w:numId w:val="3"/>
      </w:numPr>
      <w:ind w:leftChars="0" w:left="300" w:hangingChars="150" w:hanging="300"/>
    </w:pPr>
    <w:rPr>
      <w:szCs w:val="20"/>
    </w:rPr>
  </w:style>
  <w:style w:type="character" w:customStyle="1" w:styleId="1Char">
    <w:name w:val="목록1 Char"/>
    <w:basedOn w:val="DefaultParagraphFont"/>
    <w:link w:val="1"/>
    <w:rsid w:val="002F238A"/>
    <w:rPr>
      <w:rFonts w:ascii="굴림체" w:eastAsia="굴림체"/>
      <w:szCs w:val="20"/>
    </w:rPr>
  </w:style>
  <w:style w:type="paragraph" w:styleId="ListParagraph">
    <w:name w:val="List Paragraph"/>
    <w:basedOn w:val="Normal"/>
    <w:uiPriority w:val="34"/>
    <w:qFormat/>
    <w:rsid w:val="002F238A"/>
    <w:pPr>
      <w:ind w:leftChars="400" w:left="800"/>
    </w:pPr>
  </w:style>
  <w:style w:type="paragraph" w:styleId="NormalWeb">
    <w:name w:val="Normal (Web)"/>
    <w:basedOn w:val="Normal"/>
    <w:uiPriority w:val="99"/>
    <w:semiHidden/>
    <w:unhideWhenUsed/>
    <w:rsid w:val="00392318"/>
    <w:pPr>
      <w:widowControl/>
      <w:wordWrap/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sz w:val="24"/>
      <w:szCs w:val="24"/>
    </w:rPr>
  </w:style>
  <w:style w:type="table" w:styleId="TableGrid">
    <w:name w:val="Table Grid"/>
    <w:basedOn w:val="TableNormal"/>
    <w:uiPriority w:val="39"/>
    <w:rsid w:val="00CD56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404A29"/>
  </w:style>
  <w:style w:type="character" w:customStyle="1" w:styleId="DateChar">
    <w:name w:val="Date Char"/>
    <w:basedOn w:val="DefaultParagraphFont"/>
    <w:link w:val="Date"/>
    <w:uiPriority w:val="99"/>
    <w:semiHidden/>
    <w:rsid w:val="00404A29"/>
    <w:rPr>
      <w:rFonts w:ascii="굴림체" w:eastAsia="굴림체"/>
    </w:rPr>
  </w:style>
  <w:style w:type="paragraph" w:styleId="TOC1">
    <w:name w:val="toc 1"/>
    <w:basedOn w:val="Normal"/>
    <w:next w:val="Normal"/>
    <w:autoRedefine/>
    <w:uiPriority w:val="39"/>
    <w:unhideWhenUsed/>
    <w:rsid w:val="00404A29"/>
  </w:style>
  <w:style w:type="paragraph" w:styleId="TOC2">
    <w:name w:val="toc 2"/>
    <w:basedOn w:val="Normal"/>
    <w:next w:val="Normal"/>
    <w:autoRedefine/>
    <w:uiPriority w:val="39"/>
    <w:unhideWhenUsed/>
    <w:rsid w:val="00404A29"/>
    <w:pPr>
      <w:ind w:leftChars="200" w:left="425"/>
    </w:pPr>
  </w:style>
  <w:style w:type="character" w:styleId="Hyperlink">
    <w:name w:val="Hyperlink"/>
    <w:basedOn w:val="DefaultParagraphFont"/>
    <w:uiPriority w:val="99"/>
    <w:unhideWhenUsed/>
    <w:rsid w:val="00404A2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448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6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1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8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4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5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\DesktopLink\&#53596;&#54540;&#47551;1.dotx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5E0719-2DD2-41FC-992D-6C99B1CC2D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템플릿1.dotx</Template>
  <TotalTime>452</TotalTime>
  <Pages>32</Pages>
  <Words>2043</Words>
  <Characters>11647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Seungjin Lee</dc:creator>
  <cp:keywords/>
  <dc:description/>
  <cp:lastModifiedBy> </cp:lastModifiedBy>
  <cp:revision>23</cp:revision>
  <dcterms:created xsi:type="dcterms:W3CDTF">2016-11-15T09:02:00Z</dcterms:created>
  <dcterms:modified xsi:type="dcterms:W3CDTF">2018-08-27T08:54:00Z</dcterms:modified>
</cp:coreProperties>
</file>